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678E4" w14:textId="5620035A" w:rsidR="00801F91" w:rsidRDefault="00801F91" w:rsidP="00801F91">
      <w:pPr>
        <w:pStyle w:val="Heading3"/>
      </w:pPr>
      <w:bookmarkStart w:id="0" w:name="_Toc136210249"/>
      <w:r>
        <w:t>PIC16F877A</w:t>
      </w:r>
      <w:r w:rsidR="00E551E4">
        <w:t xml:space="preserve"> overview</w:t>
      </w:r>
      <w:bookmarkEnd w:id="0"/>
      <w:r w:rsidR="00E551E4">
        <w:t xml:space="preserve"> </w:t>
      </w:r>
    </w:p>
    <w:p w14:paraId="7C4FB592" w14:textId="30F2E0EB" w:rsidR="00B57FE8" w:rsidRDefault="00F33637" w:rsidP="00801F91">
      <w:r>
        <w:rPr>
          <w:noProof/>
          <w:shd w:val="clear" w:color="auto" w:fill="auto"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1DE97666" wp14:editId="3BC86C28">
                <wp:simplePos x="0" y="0"/>
                <wp:positionH relativeFrom="column">
                  <wp:posOffset>3681046</wp:posOffset>
                </wp:positionH>
                <wp:positionV relativeFrom="paragraph">
                  <wp:posOffset>995436</wp:posOffset>
                </wp:positionV>
                <wp:extent cx="2118360" cy="1931035"/>
                <wp:effectExtent l="0" t="0" r="2540" b="0"/>
                <wp:wrapSquare wrapText="bothSides"/>
                <wp:docPr id="785948609" name="Group 785948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360" cy="1931035"/>
                          <a:chOff x="0" y="0"/>
                          <a:chExt cx="2118601" cy="1931048"/>
                        </a:xfrm>
                      </wpg:grpSpPr>
                      <pic:pic xmlns:pic="http://schemas.openxmlformats.org/drawingml/2006/picture">
                        <pic:nvPicPr>
                          <pic:cNvPr id="11219428" name="Picture 4" descr="A diagram of a circuit board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9636" y="0"/>
                            <a:ext cx="1878965" cy="1666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9901840" name="Text Box 1"/>
                        <wps:cNvSpPr txBox="1"/>
                        <wps:spPr>
                          <a:xfrm>
                            <a:off x="0" y="1664346"/>
                            <a:ext cx="2118601" cy="26670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BF3B7A" w14:textId="3941B081" w:rsidR="00F33637" w:rsidRPr="003B3458" w:rsidRDefault="00F33637" w:rsidP="00F33637">
                              <w:pPr>
                                <w:pStyle w:val="Caption"/>
                                <w:jc w:val="both"/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auto"/>
                                  <w:sz w:val="22"/>
                                  <w:szCs w:val="22"/>
                                </w:rPr>
                              </w:pPr>
                              <w:bookmarkStart w:id="1" w:name="_Toc136209935"/>
                              <w:r>
                                <w:t xml:space="preserve">Figure </w:t>
                              </w:r>
                              <w:r w:rsidR="002D506E">
                                <w:t>1</w:t>
                              </w:r>
                              <w:r>
                                <w:t xml:space="preserve"> PIC16F877A DIP </w:t>
                              </w:r>
                              <w:proofErr w:type="gramStart"/>
                              <w:r>
                                <w:t>out</w:t>
                              </w:r>
                              <w:bookmarkEnd w:id="1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DE97666" id="Group 785948609" o:spid="_x0000_s1026" style="position:absolute;left:0;text-align:left;margin-left:289.85pt;margin-top:78.4pt;width:166.8pt;height:152.05pt;z-index:251658242;mso-width-relative:margin" coordsize="21186,193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A diagram of a circuit board&#10;&#10;Description automatically generated with low confidence" style="position:absolute;left:2396;width:18790;height:1666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">
                  <v:imagedata r:id="rId9" o:title="A diagram of a circuit board&#10;&#10;Description automatically generated with low confidenc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16643;width:21186;height:26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" stroked="f">
                  <v:textbox style="mso-fit-shape-to-text:t" inset="0,0,0,0">
                    <w:txbxContent>
                      <w:p w14:paraId="60BF3B7A" w14:textId="3941B081" w:rsidR="00F33637" w:rsidRPr="003B3458" w:rsidRDefault="00F33637" w:rsidP="00F33637">
                        <w:pPr>
                          <w:pStyle w:val="Caption"/>
                          <w:jc w:val="both"/>
                          <w:rPr>
                            <w:rFonts w:asciiTheme="minorHAnsi" w:hAnsiTheme="minorHAnsi" w:cstheme="minorHAnsi"/>
                            <w:b/>
                            <w:noProof/>
                            <w:color w:val="auto"/>
                            <w:sz w:val="22"/>
                            <w:szCs w:val="22"/>
                          </w:rPr>
                        </w:pPr>
                        <w:bookmarkStart w:id="2" w:name="_Toc136209935"/>
                        <w:r>
                          <w:t xml:space="preserve">Figure </w:t>
                        </w:r>
                        <w:r w:rsidR="002D506E">
                          <w:t>1</w:t>
                        </w:r>
                        <w:r>
                          <w:t xml:space="preserve"> PIC16F877A DIP </w:t>
                        </w:r>
                        <w:proofErr w:type="gramStart"/>
                        <w:r>
                          <w:t>out</w:t>
                        </w:r>
                        <w:bookmarkEnd w:id="2"/>
                        <w:proofErr w:type="gram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801F91">
        <w:t>The PIC16F877A is an 8-bit microcontroller developed by Microchip. The chip is</w:t>
      </w:r>
      <w:r w:rsidR="00407677">
        <w:t xml:space="preserve"> of PIC’s midrange MCUs (Microcontroller unit)</w:t>
      </w:r>
      <w:r w:rsidR="00822C12">
        <w:t xml:space="preserve"> following the PIC architecture and a RISC </w:t>
      </w:r>
      <w:r w:rsidR="005F6644">
        <w:t xml:space="preserve">instruction set. RISC stands for Reduced Instruction set architecture, were, all the operation codes have a fixed length. </w:t>
      </w:r>
      <w:r w:rsidR="00C84C76">
        <w:t xml:space="preserve">The PIC16F877A comes in various packages. The package </w:t>
      </w:r>
      <w:r w:rsidR="0024756F">
        <w:t>used is a 40 pin DIP (Dual inline package)</w:t>
      </w:r>
      <w:r w:rsidR="00EA6E8B">
        <w:t xml:space="preserve">. The MCU has </w:t>
      </w:r>
      <w:r w:rsidR="005F2162">
        <w:t>four I/O ports</w:t>
      </w:r>
      <w:r w:rsidR="00037D7A">
        <w:t>,</w:t>
      </w:r>
      <w:r w:rsidR="005F2162">
        <w:t xml:space="preserve"> A through </w:t>
      </w:r>
      <w:r w:rsidR="001E4CEB">
        <w:t>E</w:t>
      </w:r>
      <w:r w:rsidR="00037D7A">
        <w:t xml:space="preserve">. </w:t>
      </w:r>
      <w:r w:rsidR="001D543B">
        <w:t xml:space="preserve">Port B has the only interrupt pin at RB0. </w:t>
      </w:r>
      <w:r w:rsidR="00006BE5">
        <w:t>Moreover, port B is the only port to have internal pull up. Port A can be used as analogue input. The MCU has an 8-level stack</w:t>
      </w:r>
      <w:r w:rsidR="007D03FE">
        <w:t xml:space="preserve"> meaning a maximum of eight nested sub-routines can be used. </w:t>
      </w:r>
      <w:r w:rsidR="00811888">
        <w:t xml:space="preserve">The PIC16F877A has 35 instructions. </w:t>
      </w:r>
    </w:p>
    <w:p w14:paraId="029C2580" w14:textId="0D58ABF7" w:rsidR="00B60CC2" w:rsidRDefault="00B57FE8" w:rsidP="00B60CC2">
      <w:r>
        <w:rPr>
          <w:noProof/>
          <w:shd w:val="clear" w:color="auto" w:fill="auto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6F887809" wp14:editId="4F6B1536">
                <wp:simplePos x="0" y="0"/>
                <wp:positionH relativeFrom="column">
                  <wp:posOffset>3679825</wp:posOffset>
                </wp:positionH>
                <wp:positionV relativeFrom="paragraph">
                  <wp:posOffset>9674</wp:posOffset>
                </wp:positionV>
                <wp:extent cx="2493010" cy="2171175"/>
                <wp:effectExtent l="0" t="0" r="0" b="635"/>
                <wp:wrapSquare wrapText="bothSides"/>
                <wp:docPr id="37566729" name="Group 375667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3010" cy="2171175"/>
                          <a:chOff x="0" y="0"/>
                          <a:chExt cx="2493010" cy="2171175"/>
                        </a:xfrm>
                      </wpg:grpSpPr>
                      <pic:pic xmlns:pic="http://schemas.openxmlformats.org/drawingml/2006/picture">
                        <pic:nvPicPr>
                          <pic:cNvPr id="1412527130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010" cy="1990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0591640" name="Text Box 1"/>
                        <wps:cNvSpPr txBox="1"/>
                        <wps:spPr>
                          <a:xfrm>
                            <a:off x="0" y="1904475"/>
                            <a:ext cx="249301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91F78F7" w14:textId="7DD6EC17" w:rsidR="0095799A" w:rsidRPr="00D43BE4" w:rsidRDefault="0095799A" w:rsidP="0095799A">
                              <w:pPr>
                                <w:pStyle w:val="Caption"/>
                                <w:rPr>
                                  <w:noProof/>
                                  <w:sz w:val="22"/>
                                  <w:szCs w:val="21"/>
                                </w:rPr>
                              </w:pPr>
                              <w:bookmarkStart w:id="3" w:name="_Toc136209936"/>
                              <w:r>
                                <w:t xml:space="preserve">Figure </w:t>
                              </w:r>
                              <w:r w:rsidR="002D506E">
                                <w:t>2</w:t>
                              </w:r>
                              <w:r>
                                <w:t xml:space="preserve"> Fetch - </w:t>
                              </w:r>
                              <w:r w:rsidR="00015C49">
                                <w:t>Execute</w:t>
                              </w:r>
                              <w:r>
                                <w:t xml:space="preserve"> </w:t>
                              </w:r>
                              <w:proofErr w:type="gramStart"/>
                              <w:r>
                                <w:t>cycle</w:t>
                              </w:r>
                              <w:bookmarkEnd w:id="3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887809" id="Group 37566729" o:spid="_x0000_s1029" style="position:absolute;left:0;text-align:left;margin-left:289.75pt;margin-top:.75pt;width:196.3pt;height:170.95pt;z-index:251658241" coordsize="24930,2171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">
                <v:shape id="Picture 2" o:spid="_x0000_s1030" type="#_x0000_t75" style="position:absolute;width:24930;height:199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">
                  <v:imagedata r:id="rId11" o:title=""/>
                </v:shape>
                <v:shape id="Text Box 1" o:spid="_x0000_s1031" type="#_x0000_t202" style="position:absolute;top:19044;width:24930;height:26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" stroked="f">
                  <v:textbox style="mso-fit-shape-to-text:t" inset="0,0,0,0">
                    <w:txbxContent>
                      <w:p w14:paraId="491F78F7" w14:textId="7DD6EC17" w:rsidR="0095799A" w:rsidRPr="00D43BE4" w:rsidRDefault="0095799A" w:rsidP="0095799A">
                        <w:pPr>
                          <w:pStyle w:val="Caption"/>
                          <w:rPr>
                            <w:noProof/>
                            <w:sz w:val="22"/>
                            <w:szCs w:val="21"/>
                          </w:rPr>
                        </w:pPr>
                        <w:bookmarkStart w:id="4" w:name="_Toc136209936"/>
                        <w:r>
                          <w:t xml:space="preserve">Figure </w:t>
                        </w:r>
                        <w:r w:rsidR="002D506E">
                          <w:t>2</w:t>
                        </w:r>
                        <w:r>
                          <w:t xml:space="preserve"> Fetch - </w:t>
                        </w:r>
                        <w:r w:rsidR="00015C49">
                          <w:t>Execute</w:t>
                        </w:r>
                        <w:r>
                          <w:t xml:space="preserve"> </w:t>
                        </w:r>
                        <w:proofErr w:type="gramStart"/>
                        <w:r>
                          <w:t>cycle</w:t>
                        </w:r>
                        <w:bookmarkEnd w:id="4"/>
                        <w:proofErr w:type="gram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5E12DF">
        <w:t xml:space="preserve">All operations are a single cycle except program branches like the CALL function. An operation cycle is the clock speed / 4. As each operation is </w:t>
      </w:r>
      <w:r w:rsidR="006E2D94">
        <w:t>Fetched, Decoded, Executed and Returned to memory. Each of these operations takes one clock cycle.</w:t>
      </w:r>
      <w:r w:rsidR="00846A59">
        <w:t xml:space="preserve"> </w:t>
      </w:r>
      <w:r w:rsidR="00B901E7">
        <w:t xml:space="preserve">The clock speed can be set in the configuration bits. </w:t>
      </w:r>
      <w:r w:rsidR="004C31FB">
        <w:t xml:space="preserve">Each instruction is detailed in the data sheet, with the required operation cycles. </w:t>
      </w:r>
    </w:p>
    <w:p w14:paraId="1F7E2DDE" w14:textId="20F54966" w:rsidR="00961BC0" w:rsidRDefault="00961BC0" w:rsidP="00961BC0">
      <w:pPr>
        <w:pStyle w:val="Heading3"/>
      </w:pPr>
      <w:bookmarkStart w:id="5" w:name="_Toc136210250"/>
      <w:r>
        <w:t>Memory Organization and mapping</w:t>
      </w:r>
      <w:bookmarkEnd w:id="5"/>
    </w:p>
    <w:p w14:paraId="1BAA6AE6" w14:textId="77777777" w:rsidR="00563159" w:rsidRDefault="004C31FB" w:rsidP="00801F91">
      <w:r>
        <w:t xml:space="preserve">There is only, however, one </w:t>
      </w:r>
      <w:r w:rsidR="00967838">
        <w:t>general register called W register (Working register). In spite, that variables can be declared in memory and used</w:t>
      </w:r>
      <w:r w:rsidR="00581AC9">
        <w:t xml:space="preserve">. </w:t>
      </w:r>
      <w:r w:rsidR="00C411B1">
        <w:t xml:space="preserve">The registers are organized in four banks due to the limited ability of 8-bit MCUs to access memory addresses larger than 255. To that end, multiple banks are used to access registers. </w:t>
      </w:r>
    </w:p>
    <w:p w14:paraId="14936387" w14:textId="4DFDC63A" w:rsidR="00C411B1" w:rsidRDefault="00C411B1" w:rsidP="00801F91">
      <w:r>
        <w:t xml:space="preserve">To access the required bank </w:t>
      </w:r>
      <w:r w:rsidR="003732E9">
        <w:t xml:space="preserve">RP1 and RP0 bits </w:t>
      </w:r>
      <w:sdt>
        <w:sdtPr>
          <w:tag w:val="tii-similarity-SU5URVJORVRfdmliZG9jLmNvbQ=="/>
          <w:id w:val="1125167700"/>
          <w:placeholder>
            <w:docPart w:val="6299806DF4DC5145959D809706F9918C"/>
          </w:placeholder>
          <w15:appearance w15:val="hidden"/>
        </w:sdtPr>
        <w:sdtContent>
          <w:r w:rsidR="003732E9">
            <w:t>in the status register needs to be</w:t>
          </w:r>
        </w:sdtContent>
      </w:sdt>
      <w:r w:rsidR="003732E9">
        <w:t xml:space="preserve"> accessed and set accordingly or simply use ‘</w:t>
      </w:r>
      <w:r w:rsidR="003732E9" w:rsidRPr="003732E9">
        <w:rPr>
          <w:i/>
          <w:iCs/>
        </w:rPr>
        <w:t>BANKSEL</w:t>
      </w:r>
      <w:r w:rsidR="003732E9">
        <w:t>’ instruction</w:t>
      </w:r>
      <w:r w:rsidR="007776F6">
        <w:t xml:space="preserve"> followed by the required register. There are common </w:t>
      </w:r>
      <w:r w:rsidR="00555BDD">
        <w:t>registers like the status register and the variables found at the end of the memory</w:t>
      </w:r>
      <w:r w:rsidR="00656EAB">
        <w:t xml:space="preserve"> starting </w:t>
      </w:r>
      <w:r w:rsidR="00656EAB">
        <w:lastRenderedPageBreak/>
        <w:t>from address 70h.</w:t>
      </w:r>
      <w:r w:rsidR="00880C8A">
        <w:t xml:space="preserve"> </w:t>
      </w:r>
      <w:proofErr w:type="gramStart"/>
      <w:r w:rsidR="00880C8A">
        <w:t>In order to</w:t>
      </w:r>
      <w:proofErr w:type="gramEnd"/>
      <w:r w:rsidR="00880C8A">
        <w:t xml:space="preserve"> for instance, set PORTB as output it is required to </w:t>
      </w:r>
      <w:r w:rsidR="00C33214">
        <w:t xml:space="preserve">go </w:t>
      </w:r>
      <w:sdt>
        <w:sdtPr>
          <w:tag w:val="tii-similarity-U1VCTUlUVEVEX1dPUktfb2lkOjI1MDc2OjUwNzc4MTg="/>
          <w:id w:val="2905289"/>
          <w:placeholder>
            <w:docPart w:val="6299806DF4DC5145959D809706F9918C"/>
          </w:placeholder>
          <w15:appearance w15:val="hidden"/>
        </w:sdtPr>
        <w:sdtContent>
          <w:r w:rsidR="00C33214">
            <w:t>to bank 1 to access</w:t>
          </w:r>
        </w:sdtContent>
      </w:sdt>
      <w:r w:rsidR="00C33214">
        <w:t xml:space="preserve"> the TRISB which is the data direction register and set it as output then go to </w:t>
      </w:r>
      <w:sdt>
        <w:sdtPr>
          <w:tag w:val="tii-similarity-U1VCTUlUVEVEX1dPUktfb2lkOjI1MDc2OjQyMTQxOTU="/>
          <w:id w:val="107861789"/>
          <w:placeholder>
            <w:docPart w:val="6299806DF4DC5145959D809706F9918C"/>
          </w:placeholder>
          <w15:appearance w15:val="hidden"/>
        </w:sdtPr>
        <w:sdtContent>
          <w:r w:rsidR="00C33214">
            <w:t xml:space="preserve">bank </w:t>
          </w:r>
          <w:r w:rsidR="0049008A">
            <w:t>0 to access PORTB</w:t>
          </w:r>
        </w:sdtContent>
      </w:sdt>
      <w:r w:rsidR="0049008A">
        <w:t xml:space="preserve"> and control the bit values, whether high or low. To declare a variable the address needs to be accessed </w:t>
      </w:r>
      <w:r w:rsidR="00FA6EC2">
        <w:t xml:space="preserve">from the memory using the required instruction. </w:t>
      </w:r>
    </w:p>
    <w:p w14:paraId="40330430" w14:textId="3F045F79" w:rsidR="00C411B1" w:rsidRDefault="00C411B1" w:rsidP="00880C8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00403D1" wp14:editId="0A90310F">
            <wp:extent cx="5401687" cy="6690360"/>
            <wp:effectExtent l="0" t="0" r="0" b="2540"/>
            <wp:docPr id="901626401" name="Picture 901626401" descr="A picture containing text, menu, documen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26401" name="Picture 7" descr="A picture containing text, menu, document, fon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180" cy="675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2665" w14:textId="6BC9FABC" w:rsidR="0095799A" w:rsidRDefault="0095573E" w:rsidP="0095573E">
      <w:pPr>
        <w:pStyle w:val="Caption"/>
        <w:ind w:firstLine="0"/>
      </w:pPr>
      <w:r>
        <w:t xml:space="preserve">            </w:t>
      </w:r>
      <w:bookmarkStart w:id="6" w:name="_Toc136209937"/>
      <w:r w:rsidR="00C411B1">
        <w:t xml:space="preserve">Figure </w:t>
      </w:r>
      <w:r w:rsidR="002D506E">
        <w:t>3</w:t>
      </w:r>
      <w:r w:rsidR="00C411B1">
        <w:t xml:space="preserve"> Register </w:t>
      </w:r>
      <w:r w:rsidR="00EF0D2A">
        <w:t>mapping.</w:t>
      </w:r>
      <w:bookmarkEnd w:id="6"/>
    </w:p>
    <w:p w14:paraId="4457FD96" w14:textId="77777777" w:rsidR="002D506E" w:rsidRPr="002D506E" w:rsidRDefault="002D506E" w:rsidP="002D506E"/>
    <w:p w14:paraId="02C223DD" w14:textId="11ABF4D7" w:rsidR="00D677DA" w:rsidRDefault="00D677DA" w:rsidP="00F37F70">
      <w:pPr>
        <w:pStyle w:val="Heading3"/>
      </w:pPr>
      <w:bookmarkStart w:id="7" w:name="_Toc136210251"/>
      <w:r>
        <w:lastRenderedPageBreak/>
        <w:t xml:space="preserve">PIC16F877A instruction set </w:t>
      </w:r>
      <w:proofErr w:type="gramStart"/>
      <w:r w:rsidR="00523A89">
        <w:t>architecture</w:t>
      </w:r>
      <w:bookmarkEnd w:id="7"/>
      <w:proofErr w:type="gramEnd"/>
    </w:p>
    <w:p w14:paraId="36D69E96" w14:textId="39476388" w:rsidR="00B901E7" w:rsidRPr="00B901E7" w:rsidRDefault="00E551E4" w:rsidP="00B901E7">
      <w:r>
        <w:t xml:space="preserve">The PIC16F877A has a total of 35 instructions. </w:t>
      </w:r>
      <w:r w:rsidR="00CB110C">
        <w:t xml:space="preserve">Divided into three sections, Byte, </w:t>
      </w:r>
      <w:proofErr w:type="gramStart"/>
      <w:r w:rsidR="00CB110C">
        <w:t>Bit</w:t>
      </w:r>
      <w:proofErr w:type="gramEnd"/>
      <w:r w:rsidR="00CB110C">
        <w:t xml:space="preserve"> and control operations. The BSF and BCF are used to test a specific Bit in a Port for its state, whether high or low. </w:t>
      </w:r>
      <w:r w:rsidR="004C1D31">
        <w:t>Depending on the outcome, it would skip the next instruction. Call function executes a sub-routine were the W register and flags are pushed to the stack coupled with the program counter</w:t>
      </w:r>
      <w:r w:rsidR="00107401">
        <w:t xml:space="preserve"> after incrementing by one</w:t>
      </w:r>
      <w:r w:rsidR="004C1D31">
        <w:t xml:space="preserve">. Then the program jumps to the address of the sub-routine. </w:t>
      </w:r>
      <w:r w:rsidR="00084BC5">
        <w:t xml:space="preserve">At the end of the subroutine a return instruction indicates the end of the subroutine were the values of the W register and flags are popped from the </w:t>
      </w:r>
      <w:r w:rsidR="00DC4DA4">
        <w:t xml:space="preserve">stack with </w:t>
      </w:r>
      <w:sdt>
        <w:sdtPr>
          <w:tag w:val="tii-similarity-U1VCTUlUVEVEX1dPUktfb2lkOjE6MjQzMzcyNTIwOQ=="/>
          <w:id w:val="1285520754"/>
          <w:placeholder>
            <w:docPart w:val="6299806DF4DC5145959D809706F9918C"/>
          </w:placeholder>
          <w15:appearance w15:val="hidden"/>
        </w:sdtPr>
        <w:sdtContent>
          <w:r w:rsidR="00DC4DA4">
            <w:t>the program counter is</w:t>
          </w:r>
        </w:sdtContent>
      </w:sdt>
      <w:r w:rsidR="00DC4DA4">
        <w:t xml:space="preserve"> popped to execute the next instruction. </w:t>
      </w:r>
      <w:r w:rsidR="005E6AD8">
        <w:t xml:space="preserve">Most instructions are once operation cycles, meaning four clock cycles. However, branching instructions </w:t>
      </w:r>
      <w:r w:rsidR="00107401">
        <w:t>are two operation cycle ins</w:t>
      </w:r>
      <w:r w:rsidR="00D9388C">
        <w:t>tructions meaning eight clock cycles, for instance, the ‘</w:t>
      </w:r>
      <w:r w:rsidR="00D9388C" w:rsidRPr="00D9388C">
        <w:rPr>
          <w:i/>
          <w:iCs/>
        </w:rPr>
        <w:t>CALL</w:t>
      </w:r>
      <w:r w:rsidR="00D9388C">
        <w:t>’ and ‘</w:t>
      </w:r>
      <w:r w:rsidR="00D9388C" w:rsidRPr="00D9388C">
        <w:rPr>
          <w:i/>
          <w:iCs/>
        </w:rPr>
        <w:t>GOTO</w:t>
      </w:r>
      <w:r w:rsidR="00D9388C">
        <w:t>’.</w:t>
      </w:r>
    </w:p>
    <w:p w14:paraId="6861A028" w14:textId="77777777" w:rsidR="0024056A" w:rsidRDefault="0024056A" w:rsidP="0024056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046F03B" wp14:editId="54BAB5F3">
            <wp:extent cx="5840947" cy="5455920"/>
            <wp:effectExtent l="0" t="0" r="1270" b="5080"/>
            <wp:docPr id="172829057" name="Picture 172829057" descr="A picture containing text, screenshot, number,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9057" name="Picture 3" descr="A picture containing text, screenshot, number, menu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250" cy="549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7436" w14:textId="59B8F259" w:rsidR="00AD008E" w:rsidRDefault="00D9388C" w:rsidP="00880C8A">
      <w:pPr>
        <w:pStyle w:val="Caption"/>
        <w:ind w:firstLine="0"/>
      </w:pPr>
      <w:r>
        <w:t xml:space="preserve">   </w:t>
      </w:r>
      <w:bookmarkStart w:id="8" w:name="_Toc136209938"/>
      <w:r w:rsidR="0024056A">
        <w:t xml:space="preserve">Figure </w:t>
      </w:r>
      <w:r w:rsidR="002D506E">
        <w:t>4</w:t>
      </w:r>
      <w:r w:rsidR="0024056A">
        <w:t xml:space="preserve"> Instruction </w:t>
      </w:r>
      <w:proofErr w:type="gramStart"/>
      <w:r w:rsidR="0024056A">
        <w:t>set</w:t>
      </w:r>
      <w:bookmarkEnd w:id="8"/>
      <w:proofErr w:type="gramEnd"/>
    </w:p>
    <w:p w14:paraId="6E95EB0A" w14:textId="77777777" w:rsidR="00AD008E" w:rsidRDefault="005C66EA" w:rsidP="006A5C0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8372D3" wp14:editId="03BEBB28">
            <wp:extent cx="6102951" cy="7472855"/>
            <wp:effectExtent l="0" t="0" r="6350" b="0"/>
            <wp:docPr id="1486573671" name="Picture 1486573671" descr="A picture containing text, diagram, plan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73671" name="Picture 1" descr="A picture containing text, diagram, plan, schematic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209" cy="74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1035" w14:textId="421CF1F2" w:rsidR="00801F91" w:rsidRDefault="00AD008E" w:rsidP="00880C8A">
      <w:pPr>
        <w:pStyle w:val="Caption"/>
        <w:ind w:firstLine="0"/>
      </w:pPr>
      <w:bookmarkStart w:id="9" w:name="_Toc136209939"/>
      <w:r>
        <w:t xml:space="preserve">Figure </w:t>
      </w:r>
      <w:r w:rsidR="002D506E">
        <w:t>5</w:t>
      </w:r>
      <w:r>
        <w:t xml:space="preserve"> PIC16F877A block diagram</w:t>
      </w:r>
      <w:bookmarkEnd w:id="9"/>
    </w:p>
    <w:p w14:paraId="5CCB59F8" w14:textId="77777777" w:rsidR="006A21E6" w:rsidRDefault="006A21E6" w:rsidP="006A21E6"/>
    <w:p w14:paraId="2C7653EB" w14:textId="77777777" w:rsidR="0095573E" w:rsidRDefault="0095573E" w:rsidP="006A21E6"/>
    <w:p w14:paraId="28050973" w14:textId="77777777" w:rsidR="0095573E" w:rsidRDefault="0095573E" w:rsidP="006A21E6"/>
    <w:p w14:paraId="706A70AE" w14:textId="5146ED7E" w:rsidR="00D677DA" w:rsidRDefault="00D677DA" w:rsidP="00F37F70">
      <w:pPr>
        <w:pStyle w:val="Heading3"/>
      </w:pPr>
      <w:bookmarkStart w:id="10" w:name="_Toc136210252"/>
      <w:r>
        <w:lastRenderedPageBreak/>
        <w:t>PIC16F877A interrupts</w:t>
      </w:r>
      <w:bookmarkEnd w:id="10"/>
    </w:p>
    <w:p w14:paraId="05CB995D" w14:textId="07FC6CB8" w:rsidR="006A21E6" w:rsidRDefault="006A21E6" w:rsidP="006A21E6">
      <w:r>
        <w:t>To use any internal peripheral like the interrupt the necessary registers are needed to be set accordingly</w:t>
      </w:r>
      <w:r w:rsidR="00D20228">
        <w:t xml:space="preserve">. There are </w:t>
      </w:r>
      <w:r w:rsidR="00FB0239">
        <w:t>two types of interrupts</w:t>
      </w:r>
      <w:r w:rsidR="00D20228">
        <w:t xml:space="preserve">, peripheral interrupts like the </w:t>
      </w:r>
      <w:r w:rsidR="00FB0239">
        <w:t xml:space="preserve">timer interrupt or overflow interrupt. The second type is external interrupts, there is one </w:t>
      </w:r>
      <w:r w:rsidR="0038071E">
        <w:t xml:space="preserve">external </w:t>
      </w:r>
      <w:r w:rsidR="00BF60C6">
        <w:t xml:space="preserve">interrupt attached to PORTB </w:t>
      </w:r>
      <w:r w:rsidR="002457BE">
        <w:t>pin 0. The interrupt enables the system</w:t>
      </w:r>
      <w:r w:rsidR="0072651E">
        <w:t xml:space="preserve"> upon a change of pin state, either falling or rising edge, </w:t>
      </w:r>
      <w:sdt>
        <w:sdtPr>
          <w:tag w:val="tii-similarity-U1VCTUlUVEVEX1dPUktfb2lkOjI6NjcwNDY0Ng=="/>
          <w:id w:val="1191962047"/>
          <w:placeholder>
            <w:docPart w:val="6299806DF4DC5145959D809706F9918C"/>
          </w:placeholder>
          <w15:appearance w15:val="hidden"/>
        </w:sdtPr>
        <w:sdtContent>
          <w:r w:rsidR="0072651E">
            <w:t>to execute the Interrupt Service</w:t>
          </w:r>
        </w:sdtContent>
      </w:sdt>
      <w:r w:rsidR="0072651E">
        <w:t xml:space="preserve"> Routine</w:t>
      </w:r>
      <w:r w:rsidR="0031058A">
        <w:t>.</w:t>
      </w:r>
      <w:r w:rsidR="0051147F">
        <w:t xml:space="preserve"> Upon the state change, the </w:t>
      </w:r>
      <w:r w:rsidR="00417B29">
        <w:t>microprocessor</w:t>
      </w:r>
      <w:r w:rsidR="00DD34BC">
        <w:t xml:space="preserve"> interrupts the current process, pushes the register</w:t>
      </w:r>
      <w:r w:rsidR="00361913">
        <w:t xml:space="preserve">, </w:t>
      </w:r>
      <w:r w:rsidR="009A184D">
        <w:t>flags,</w:t>
      </w:r>
      <w:r w:rsidR="00DD34BC">
        <w:t xml:space="preserve"> and program counter to the stack. Then executes the ISR. After completion</w:t>
      </w:r>
      <w:r w:rsidR="00361913">
        <w:t xml:space="preserve">, the register, </w:t>
      </w:r>
      <w:r w:rsidR="009A184D">
        <w:t>flags,</w:t>
      </w:r>
      <w:r w:rsidR="00361913">
        <w:t xml:space="preserve"> and program counter are popped</w:t>
      </w:r>
      <w:r w:rsidR="00BC0811">
        <w:t xml:space="preserve"> from the stack and the </w:t>
      </w:r>
      <w:r w:rsidR="00417B29">
        <w:t>microprocessor</w:t>
      </w:r>
      <w:r w:rsidR="00BC0811">
        <w:t xml:space="preserve"> continues the current operation before the interrupt flag was raised. To enable the interrupt a few </w:t>
      </w:r>
      <w:r w:rsidR="009A184D">
        <w:t>registers,</w:t>
      </w:r>
      <w:r w:rsidR="00BC0811">
        <w:t xml:space="preserve"> need to be </w:t>
      </w:r>
      <w:r w:rsidR="00ED24DF">
        <w:t xml:space="preserve">manipulated. Registers are set in the initialization phase, then in the execution and after the execution. Steps to </w:t>
      </w:r>
      <w:r w:rsidR="000A6556">
        <w:t>enable and use hardware interrupts:</w:t>
      </w:r>
    </w:p>
    <w:p w14:paraId="7F266408" w14:textId="4B4F4B0B" w:rsidR="000A6556" w:rsidRDefault="004465AF" w:rsidP="000A6556">
      <w:pPr>
        <w:pStyle w:val="ListParagraph"/>
        <w:numPr>
          <w:ilvl w:val="0"/>
          <w:numId w:val="3"/>
        </w:numPr>
      </w:pPr>
      <w:r>
        <w:t xml:space="preserve">From the OPTION register </w:t>
      </w:r>
      <w:r w:rsidR="00734D32">
        <w:t>choose falling or rising edge from INTEDG bit, rising edge = 1, falling edge = 0.</w:t>
      </w:r>
    </w:p>
    <w:p w14:paraId="3DA3EDEB" w14:textId="79BCD63C" w:rsidR="00B54FF4" w:rsidRDefault="008E05FD" w:rsidP="000A6556">
      <w:pPr>
        <w:pStyle w:val="ListParagraph"/>
        <w:numPr>
          <w:ilvl w:val="0"/>
          <w:numId w:val="3"/>
        </w:numPr>
      </w:pPr>
      <w:r>
        <w:t>Clear flag bit from INTCON register</w:t>
      </w:r>
      <w:r w:rsidR="00F80747">
        <w:t xml:space="preserve">, INTF bit, which is the first bit. </w:t>
      </w:r>
    </w:p>
    <w:p w14:paraId="5C11DF93" w14:textId="6AB50798" w:rsidR="00F80747" w:rsidRDefault="00F80747" w:rsidP="000A6556">
      <w:pPr>
        <w:pStyle w:val="ListParagraph"/>
        <w:numPr>
          <w:ilvl w:val="0"/>
          <w:numId w:val="3"/>
        </w:numPr>
      </w:pPr>
      <w:r>
        <w:t xml:space="preserve">Enable </w:t>
      </w:r>
      <w:sdt>
        <w:sdtPr>
          <w:tag w:val="tii-similarity-U1VCTUlUVEVEX1dPUktfb2lkOjE6ODMyMzI3MzUx"/>
          <w:id w:val="1244480908"/>
          <w:placeholder>
            <w:docPart w:val="6299806DF4DC5145959D809706F9918C"/>
          </w:placeholder>
          <w15:appearance w15:val="hidden"/>
        </w:sdtPr>
        <w:sdtContent>
          <w:r>
            <w:t>global interrupt bit</w:t>
          </w:r>
        </w:sdtContent>
      </w:sdt>
      <w:r>
        <w:t xml:space="preserve"> from </w:t>
      </w:r>
      <w:sdt>
        <w:sdtPr>
          <w:tag w:val="tii-similarity-U1VCTUlUVEVEX1dPUktfb2lkOjE6ODMyMzI3MzUx"/>
          <w:id w:val="746055459"/>
          <w:placeholder>
            <w:docPart w:val="6299806DF4DC5145959D809706F9918C"/>
          </w:placeholder>
          <w15:appearance w15:val="hidden"/>
        </w:sdtPr>
        <w:sdtContent>
          <w:r>
            <w:t>the INTCON register</w:t>
          </w:r>
        </w:sdtContent>
      </w:sdt>
      <w:r>
        <w:t xml:space="preserve">. </w:t>
      </w:r>
      <w:r w:rsidR="00BA6834">
        <w:t>GIE is the</w:t>
      </w:r>
      <w:r w:rsidR="00722212">
        <w:t xml:space="preserve"> seventh</w:t>
      </w:r>
      <w:r w:rsidR="00BA6834">
        <w:t xml:space="preserve"> bit.  GIE = 1.</w:t>
      </w:r>
    </w:p>
    <w:p w14:paraId="78E71662" w14:textId="59119D27" w:rsidR="00BA6834" w:rsidRDefault="00BA6834" w:rsidP="000A6556">
      <w:pPr>
        <w:pStyle w:val="ListParagraph"/>
        <w:numPr>
          <w:ilvl w:val="0"/>
          <w:numId w:val="3"/>
        </w:numPr>
      </w:pPr>
      <w:r>
        <w:t xml:space="preserve">Enable interrupt bit from INTCON register. INTE is the </w:t>
      </w:r>
      <w:r w:rsidR="00722212">
        <w:t>fourth bit. INTE = 1.</w:t>
      </w:r>
    </w:p>
    <w:p w14:paraId="244BF22D" w14:textId="632023BD" w:rsidR="00B544EB" w:rsidRDefault="00B544EB" w:rsidP="000A6556">
      <w:pPr>
        <w:pStyle w:val="ListParagraph"/>
        <w:numPr>
          <w:ilvl w:val="0"/>
          <w:numId w:val="3"/>
        </w:numPr>
      </w:pPr>
      <w:r>
        <w:t>Create an ISR sub-routine and interrupt vector table</w:t>
      </w:r>
      <w:r w:rsidR="00D03080">
        <w:t xml:space="preserve"> starting at 004h.</w:t>
      </w:r>
    </w:p>
    <w:p w14:paraId="41C064AF" w14:textId="62B288B3" w:rsidR="00B544EB" w:rsidRDefault="00B544EB" w:rsidP="000A6556">
      <w:pPr>
        <w:pStyle w:val="ListParagraph"/>
        <w:numPr>
          <w:ilvl w:val="0"/>
          <w:numId w:val="3"/>
        </w:numPr>
      </w:pPr>
      <w:r>
        <w:t>Within the sub-routine, clear the INTF, interrupt flag.</w:t>
      </w:r>
    </w:p>
    <w:p w14:paraId="0CCAB243" w14:textId="37C53EE9" w:rsidR="00A9797A" w:rsidRDefault="00A9797A" w:rsidP="000A6556">
      <w:pPr>
        <w:pStyle w:val="ListParagraph"/>
        <w:numPr>
          <w:ilvl w:val="0"/>
          <w:numId w:val="3"/>
        </w:numPr>
      </w:pPr>
      <w:r>
        <w:t>At the end of the ISR ‘</w:t>
      </w:r>
      <w:r>
        <w:rPr>
          <w:i/>
          <w:iCs/>
        </w:rPr>
        <w:t xml:space="preserve">RETFIE’ </w:t>
      </w:r>
      <w:r>
        <w:t xml:space="preserve">is used to enable back the global interrupt and </w:t>
      </w:r>
      <w:r w:rsidR="00D03080">
        <w:t>return</w:t>
      </w:r>
      <w:r w:rsidR="00162F84">
        <w:t xml:space="preserve"> to main program</w:t>
      </w:r>
      <w:r w:rsidR="00D03080">
        <w:t xml:space="preserve">. </w:t>
      </w:r>
    </w:p>
    <w:p w14:paraId="3E79E451" w14:textId="37AE12AC" w:rsidR="003D0AA2" w:rsidRDefault="003D0AA2" w:rsidP="00327CCF">
      <w:pPr>
        <w:pStyle w:val="Heading3"/>
      </w:pPr>
      <w:bookmarkStart w:id="11" w:name="_Toc136210253"/>
      <w:r>
        <w:t>EEPROM</w:t>
      </w:r>
      <w:bookmarkEnd w:id="11"/>
    </w:p>
    <w:p w14:paraId="5B7D52F0" w14:textId="462D7547" w:rsidR="003D0AA2" w:rsidRDefault="00000000" w:rsidP="00404AA9">
      <w:sdt>
        <w:sdtPr>
          <w:tag w:val="tii-similarity-SU5URVJORVRfd3d3LmFuZ2xpYWMuY29t"/>
          <w:id w:val="1069146838"/>
          <w:placeholder>
            <w:docPart w:val="6299806DF4DC5145959D809706F9918C"/>
          </w:placeholder>
          <w15:appearance w15:val="hidden"/>
        </w:sdtPr>
        <w:sdtContent>
          <w:r w:rsidR="00327CCF">
            <w:t>Electrically Erasable Programmable Read Only Memory, is used to store data</w:t>
          </w:r>
        </w:sdtContent>
      </w:sdt>
      <w:r w:rsidR="00327CCF">
        <w:t xml:space="preserve"> as it is </w:t>
      </w:r>
      <w:sdt>
        <w:sdtPr>
          <w:tag w:val="tii-similarity-SU5URVJORVRfd3d3LmFuZ2xpYWMuY29t"/>
          <w:id w:val="1848597831"/>
          <w:placeholder>
            <w:docPart w:val="6299806DF4DC5145959D809706F9918C"/>
          </w:placeholder>
          <w15:appearance w15:val="hidden"/>
        </w:sdtPr>
        <w:sdtContent>
          <w:r w:rsidR="00327CCF">
            <w:t>non-volatile</w:t>
          </w:r>
        </w:sdtContent>
      </w:sdt>
      <w:r w:rsidR="00327CCF">
        <w:t xml:space="preserve"> storage. It can store data without power for up to 40 years, </w:t>
      </w:r>
      <w:proofErr w:type="gramStart"/>
      <w:r w:rsidR="00327CCF">
        <w:t>It</w:t>
      </w:r>
      <w:proofErr w:type="gramEnd"/>
      <w:r w:rsidR="00327CCF">
        <w:t xml:space="preserve"> has 1,000,000 read and write cycles. It is used to store the user password and safe flag states.</w:t>
      </w:r>
      <w:r w:rsidR="00404AA9">
        <w:t xml:space="preserve"> The EEPROM has two operations, </w:t>
      </w:r>
      <w:proofErr w:type="gramStart"/>
      <w:r w:rsidR="00404AA9">
        <w:t>read</w:t>
      </w:r>
      <w:proofErr w:type="gramEnd"/>
      <w:r w:rsidR="00404AA9">
        <w:t xml:space="preserve"> and write. </w:t>
      </w:r>
      <w:r w:rsidR="00C80AF3">
        <w:t xml:space="preserve">It consists of 256 bytes mapped from address </w:t>
      </w:r>
      <w:r w:rsidR="00BF6B48">
        <w:t>0X00 to 0XFF.</w:t>
      </w:r>
      <w:r w:rsidR="00C80AF3">
        <w:t xml:space="preserve"> </w:t>
      </w:r>
      <w:r w:rsidR="00BF6B48">
        <w:t xml:space="preserve">To use the EEPROM in either mode proper flags need to be set. </w:t>
      </w:r>
      <w:r w:rsidR="000B61FA">
        <w:t>The EEPROM has a total of 6 registers.</w:t>
      </w:r>
    </w:p>
    <w:p w14:paraId="0BA7CCA3" w14:textId="5E4AA857" w:rsidR="000B61FA" w:rsidRDefault="000B61FA" w:rsidP="000B61FA">
      <w:pPr>
        <w:pStyle w:val="ListParagraph"/>
        <w:numPr>
          <w:ilvl w:val="0"/>
          <w:numId w:val="2"/>
        </w:numPr>
      </w:pPr>
      <w:r>
        <w:lastRenderedPageBreak/>
        <w:t>EECON1</w:t>
      </w:r>
    </w:p>
    <w:p w14:paraId="4BE86E8C" w14:textId="4E8E59DD" w:rsidR="000B61FA" w:rsidRDefault="000B61FA" w:rsidP="000B61FA">
      <w:pPr>
        <w:pStyle w:val="ListParagraph"/>
        <w:numPr>
          <w:ilvl w:val="0"/>
          <w:numId w:val="2"/>
        </w:numPr>
      </w:pPr>
      <w:r>
        <w:t>EECON2</w:t>
      </w:r>
    </w:p>
    <w:p w14:paraId="7BF08091" w14:textId="30D2935A" w:rsidR="000B61FA" w:rsidRDefault="000B61FA" w:rsidP="000B61FA">
      <w:pPr>
        <w:pStyle w:val="ListParagraph"/>
        <w:numPr>
          <w:ilvl w:val="0"/>
          <w:numId w:val="2"/>
        </w:numPr>
      </w:pPr>
      <w:r>
        <w:t>EEDATA</w:t>
      </w:r>
    </w:p>
    <w:p w14:paraId="55C03D87" w14:textId="67AA7979" w:rsidR="000B61FA" w:rsidRDefault="000B61FA" w:rsidP="000B61FA">
      <w:pPr>
        <w:pStyle w:val="ListParagraph"/>
        <w:numPr>
          <w:ilvl w:val="0"/>
          <w:numId w:val="2"/>
        </w:numPr>
      </w:pPr>
      <w:r>
        <w:t>E</w:t>
      </w:r>
      <w:r w:rsidR="000E463F">
        <w:t>E</w:t>
      </w:r>
      <w:r>
        <w:t>DATH</w:t>
      </w:r>
    </w:p>
    <w:p w14:paraId="2F8692A3" w14:textId="4DB0FC48" w:rsidR="000B61FA" w:rsidRDefault="00634C22" w:rsidP="000B61FA">
      <w:pPr>
        <w:pStyle w:val="ListParagraph"/>
        <w:numPr>
          <w:ilvl w:val="0"/>
          <w:numId w:val="2"/>
        </w:numPr>
      </w:pPr>
      <w:r>
        <w:t>EEADR</w:t>
      </w:r>
    </w:p>
    <w:p w14:paraId="21062054" w14:textId="326AD1AF" w:rsidR="00634C22" w:rsidRDefault="00634C22" w:rsidP="000B61FA">
      <w:pPr>
        <w:pStyle w:val="ListParagraph"/>
        <w:numPr>
          <w:ilvl w:val="0"/>
          <w:numId w:val="2"/>
        </w:numPr>
      </w:pPr>
      <w:r>
        <w:t>EEADRH</w:t>
      </w:r>
    </w:p>
    <w:p w14:paraId="24464B76" w14:textId="722A8B27" w:rsidR="00634C22" w:rsidRDefault="00634C22" w:rsidP="00634C22">
      <w:pPr>
        <w:ind w:firstLine="0"/>
      </w:pPr>
      <w:r>
        <w:t xml:space="preserve">The EECON1 is used to control read and write mode, while EECON2 is only </w:t>
      </w:r>
      <w:r w:rsidR="00D171B1">
        <w:t xml:space="preserve">readable </w:t>
      </w:r>
      <w:r>
        <w:t xml:space="preserve">by the EEPROM not the user and would return an empty data if </w:t>
      </w:r>
      <w:r w:rsidR="00D171B1">
        <w:t>read</w:t>
      </w:r>
      <w:r>
        <w:t>. The EEDATA and EEDAT</w:t>
      </w:r>
      <w:r w:rsidR="000E463F">
        <w:t xml:space="preserve">H are the data registers together they </w:t>
      </w:r>
      <w:r w:rsidR="003F0B50">
        <w:t xml:space="preserve">store 14-bit data. The EEADR and EEADRH store the address to be written or read and together they store </w:t>
      </w:r>
      <w:r w:rsidR="001C346C">
        <w:t xml:space="preserve">13-bit addresses. </w:t>
      </w:r>
    </w:p>
    <w:p w14:paraId="19598943" w14:textId="77777777" w:rsidR="00931E81" w:rsidRDefault="00931E81" w:rsidP="00931E81">
      <w:pPr>
        <w:keepNext/>
        <w:ind w:firstLine="0"/>
      </w:pPr>
      <w:r w:rsidRPr="00931E81">
        <w:rPr>
          <w:noProof/>
        </w:rPr>
        <w:drawing>
          <wp:inline distT="0" distB="0" distL="0" distR="0" wp14:anchorId="68C75CB1" wp14:editId="0B98D4DD">
            <wp:extent cx="5943600" cy="1019175"/>
            <wp:effectExtent l="0" t="0" r="0" b="0"/>
            <wp:docPr id="204838808" name="Picture 204838808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8808" name="Picture 1" descr="A picture containing text, font, screenshot,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A6A7" w14:textId="597A3C5D" w:rsidR="00931E81" w:rsidRDefault="00931E81" w:rsidP="00931E81">
      <w:pPr>
        <w:pStyle w:val="Caption"/>
        <w:ind w:firstLine="0"/>
      </w:pPr>
      <w:bookmarkStart w:id="12" w:name="_Toc136209940"/>
      <w:r>
        <w:t xml:space="preserve">Figure </w:t>
      </w:r>
      <w:r w:rsidR="002D506E">
        <w:t>6</w:t>
      </w:r>
      <w:r>
        <w:t xml:space="preserve"> EECON1 </w:t>
      </w:r>
      <w:proofErr w:type="gramStart"/>
      <w:r>
        <w:t>register</w:t>
      </w:r>
      <w:bookmarkEnd w:id="12"/>
      <w:proofErr w:type="gramEnd"/>
    </w:p>
    <w:p w14:paraId="3045E0E0" w14:textId="4AA5182C" w:rsidR="0066580E" w:rsidRDefault="0066580E" w:rsidP="0066580E">
      <w:pPr>
        <w:ind w:firstLine="0"/>
      </w:pPr>
      <w:r>
        <w:t>Steps to read from EEPROM:</w:t>
      </w:r>
    </w:p>
    <w:p w14:paraId="39CD7BA9" w14:textId="19773A09" w:rsidR="0066580E" w:rsidRDefault="001C346C" w:rsidP="0066580E">
      <w:pPr>
        <w:pStyle w:val="ListParagraph"/>
        <w:numPr>
          <w:ilvl w:val="0"/>
          <w:numId w:val="4"/>
        </w:numPr>
      </w:pPr>
      <w:r>
        <w:t xml:space="preserve">Address is </w:t>
      </w:r>
      <w:r w:rsidR="00247EC6">
        <w:t>written to EEADR.</w:t>
      </w:r>
    </w:p>
    <w:p w14:paraId="7DBB674F" w14:textId="7181836C" w:rsidR="00247EC6" w:rsidRDefault="00247EC6" w:rsidP="0066580E">
      <w:pPr>
        <w:pStyle w:val="ListParagraph"/>
        <w:numPr>
          <w:ilvl w:val="0"/>
          <w:numId w:val="4"/>
        </w:numPr>
      </w:pPr>
      <w:r>
        <w:t xml:space="preserve">EEPGD bit in the EECON1 register is </w:t>
      </w:r>
      <w:r w:rsidR="00BC695E">
        <w:t>cleared to point to data memory.</w:t>
      </w:r>
    </w:p>
    <w:p w14:paraId="08B4B503" w14:textId="20CF2742" w:rsidR="00BC695E" w:rsidRDefault="00000000" w:rsidP="00BC695E">
      <w:pPr>
        <w:pStyle w:val="ListParagraph"/>
        <w:numPr>
          <w:ilvl w:val="0"/>
          <w:numId w:val="4"/>
        </w:numPr>
      </w:pPr>
      <w:sdt>
        <w:sdtPr>
          <w:tag w:val="tii-similarity-SU5URVJORVRfYXVkZW50aWEtZ2VzdGlvbi5mcg=="/>
          <w:id w:val="472243019"/>
          <w:placeholder>
            <w:docPart w:val="6299806DF4DC5145959D809706F9918C"/>
          </w:placeholder>
          <w15:appearance w15:val="hidden"/>
        </w:sdtPr>
        <w:sdtContent>
          <w:r w:rsidR="00BC695E">
            <w:t>RD bit</w:t>
          </w:r>
        </w:sdtContent>
      </w:sdt>
      <w:r w:rsidR="00BC695E">
        <w:t xml:space="preserve"> in the EECON1 register is set to start the reading operation.</w:t>
      </w:r>
    </w:p>
    <w:p w14:paraId="1CB9D970" w14:textId="63FEA0C1" w:rsidR="00BC695E" w:rsidRDefault="00000000" w:rsidP="00BC695E">
      <w:pPr>
        <w:pStyle w:val="ListParagraph"/>
        <w:numPr>
          <w:ilvl w:val="0"/>
          <w:numId w:val="4"/>
        </w:numPr>
      </w:pPr>
      <w:sdt>
        <w:sdtPr>
          <w:tag w:val="tii-similarity-U1VCTUlUVEVEX1dPUktfb2lkOjE6NTMzNTcwOTY1"/>
          <w:id w:val="1253277048"/>
          <w:placeholder>
            <w:docPart w:val="6299806DF4DC5145959D809706F9918C"/>
          </w:placeholder>
          <w15:appearance w15:val="hidden"/>
        </w:sdtPr>
        <w:sdtContent>
          <w:r w:rsidR="00BC695E">
            <w:t xml:space="preserve">Data is read from the </w:t>
          </w:r>
          <w:r w:rsidR="00E10E2F">
            <w:t>EEDATA register</w:t>
          </w:r>
        </w:sdtContent>
      </w:sdt>
      <w:r w:rsidR="00E10E2F">
        <w:t xml:space="preserve"> and stored in W register.</w:t>
      </w:r>
    </w:p>
    <w:p w14:paraId="0EC6AF5D" w14:textId="605EAC9B" w:rsidR="00E10E2F" w:rsidRDefault="00E10E2F" w:rsidP="00E10E2F">
      <w:pPr>
        <w:ind w:firstLine="0"/>
      </w:pPr>
      <w:r>
        <w:t>Steps to write to EEPROM:</w:t>
      </w:r>
    </w:p>
    <w:p w14:paraId="39762570" w14:textId="1CBAA00D" w:rsidR="00E10E2F" w:rsidRDefault="002005AC" w:rsidP="00E10E2F">
      <w:pPr>
        <w:pStyle w:val="ListParagraph"/>
        <w:numPr>
          <w:ilvl w:val="0"/>
          <w:numId w:val="5"/>
        </w:numPr>
      </w:pPr>
      <w:r>
        <w:t xml:space="preserve">Check </w:t>
      </w:r>
      <w:sdt>
        <w:sdtPr>
          <w:tag w:val="tii-similarity-SU5URVJORVRfYXVkZW50aWEtZ2VzdGlvbi5mcg=="/>
          <w:id w:val="1280098984"/>
          <w:placeholder>
            <w:docPart w:val="6299806DF4DC5145959D809706F9918C"/>
          </w:placeholder>
          <w15:appearance w15:val="hidden"/>
        </w:sdtPr>
        <w:sdtContent>
          <w:r>
            <w:t>the WR bit in the EECON1 register</w:t>
          </w:r>
        </w:sdtContent>
      </w:sdt>
      <w:r>
        <w:t xml:space="preserve"> to check for any other reading </w:t>
      </w:r>
      <w:r w:rsidR="00D171B1">
        <w:t>operations.</w:t>
      </w:r>
    </w:p>
    <w:p w14:paraId="1EFFEE83" w14:textId="77777777" w:rsidR="00896C48" w:rsidRPr="00896C48" w:rsidRDefault="00896C48" w:rsidP="00896C48">
      <w:pPr>
        <w:pStyle w:val="ListParagraph"/>
        <w:numPr>
          <w:ilvl w:val="0"/>
          <w:numId w:val="5"/>
        </w:numPr>
        <w:shd w:val="clear" w:color="auto" w:fill="FFFFFF"/>
        <w:rPr>
          <w:shd w:val="clear" w:color="auto" w:fill="auto"/>
        </w:rPr>
      </w:pPr>
      <w:r>
        <w:t>Address is written to EEADR.</w:t>
      </w:r>
    </w:p>
    <w:p w14:paraId="52E7BC2A" w14:textId="4BA95615" w:rsidR="00896C48" w:rsidRPr="000D69F3" w:rsidRDefault="000D69F3" w:rsidP="78E294C5">
      <w:pPr>
        <w:pStyle w:val="ListParagraph"/>
        <w:numPr>
          <w:ilvl w:val="0"/>
          <w:numId w:val="5"/>
        </w:numPr>
        <w:shd w:val="clear" w:color="auto" w:fill="FFFFFF" w:themeFill="background1"/>
        <w:rPr>
          <w:shd w:val="clear" w:color="auto" w:fill="auto"/>
        </w:rPr>
      </w:pPr>
      <w:r>
        <w:t xml:space="preserve">Data is </w:t>
      </w:r>
      <w:sdt>
        <w:sdtPr>
          <w:tag w:val="tii-similarity-SU5URVJORVRfYXVkZW50aWEtZ2VzdGlvbi5mcg=="/>
          <w:id w:val="209813484"/>
          <w:placeholder>
            <w:docPart w:val="6299806DF4DC5145959D809706F9918C"/>
          </w:placeholder>
          <w15:appearance w15:val="hidden"/>
        </w:sdtPr>
        <w:sdtContent>
          <w:r>
            <w:t>written to the EEDATA register</w:t>
          </w:r>
        </w:sdtContent>
      </w:sdt>
      <w:r>
        <w:t>.</w:t>
      </w:r>
    </w:p>
    <w:p w14:paraId="5AC5014D" w14:textId="59FC58DE" w:rsidR="00467672" w:rsidRDefault="00467672" w:rsidP="00467672">
      <w:pPr>
        <w:pStyle w:val="ListParagraph"/>
        <w:numPr>
          <w:ilvl w:val="0"/>
          <w:numId w:val="5"/>
        </w:numPr>
        <w:shd w:val="clear" w:color="auto" w:fill="FFFFFF"/>
        <w:rPr>
          <w:shd w:val="clear" w:color="auto" w:fill="auto"/>
        </w:rPr>
      </w:pPr>
      <w:r>
        <w:t xml:space="preserve">EEPGD bit in </w:t>
      </w:r>
      <w:r w:rsidR="005374CB">
        <w:t xml:space="preserve">the </w:t>
      </w:r>
      <w:r>
        <w:t>EECON1 register is clear to point to data memory.</w:t>
      </w:r>
    </w:p>
    <w:p w14:paraId="1C01D916" w14:textId="72B8DCF8" w:rsidR="00175493" w:rsidRDefault="005374CB" w:rsidP="00175493">
      <w:pPr>
        <w:pStyle w:val="ListParagraph"/>
        <w:numPr>
          <w:ilvl w:val="0"/>
          <w:numId w:val="5"/>
        </w:numPr>
        <w:shd w:val="clear" w:color="auto" w:fill="FFFFFF"/>
        <w:rPr>
          <w:shd w:val="clear" w:color="auto" w:fill="auto"/>
        </w:rPr>
      </w:pPr>
      <w:r>
        <w:rPr>
          <w:shd w:val="clear" w:color="auto" w:fill="auto"/>
        </w:rPr>
        <w:t xml:space="preserve">WREN bit in the EECON1 register is set </w:t>
      </w:r>
      <w:r w:rsidR="00175493">
        <w:rPr>
          <w:shd w:val="clear" w:color="auto" w:fill="auto"/>
        </w:rPr>
        <w:t>to enable operations.</w:t>
      </w:r>
    </w:p>
    <w:p w14:paraId="20353253" w14:textId="7D7737C2" w:rsidR="00175493" w:rsidRDefault="00175493" w:rsidP="00175493">
      <w:pPr>
        <w:pStyle w:val="ListParagraph"/>
        <w:numPr>
          <w:ilvl w:val="0"/>
          <w:numId w:val="5"/>
        </w:numPr>
        <w:shd w:val="clear" w:color="auto" w:fill="FFFFFF"/>
        <w:rPr>
          <w:shd w:val="clear" w:color="auto" w:fill="auto"/>
        </w:rPr>
      </w:pPr>
      <w:r>
        <w:rPr>
          <w:shd w:val="clear" w:color="auto" w:fill="auto"/>
        </w:rPr>
        <w:t>Interrupts are disabled.</w:t>
      </w:r>
    </w:p>
    <w:p w14:paraId="454B353D" w14:textId="3E9ADE7A" w:rsidR="00175493" w:rsidRDefault="00175493" w:rsidP="00175493">
      <w:pPr>
        <w:pStyle w:val="ListParagraph"/>
        <w:numPr>
          <w:ilvl w:val="0"/>
          <w:numId w:val="5"/>
        </w:numPr>
        <w:shd w:val="clear" w:color="auto" w:fill="FFFFFF"/>
        <w:rPr>
          <w:shd w:val="clear" w:color="auto" w:fill="auto"/>
        </w:rPr>
      </w:pPr>
      <w:r>
        <w:rPr>
          <w:shd w:val="clear" w:color="auto" w:fill="auto"/>
        </w:rPr>
        <w:lastRenderedPageBreak/>
        <w:t>Execute special sequence</w:t>
      </w:r>
      <w:r w:rsidR="00D171B1">
        <w:rPr>
          <w:shd w:val="clear" w:color="auto" w:fill="auto"/>
        </w:rPr>
        <w:t>.</w:t>
      </w:r>
    </w:p>
    <w:p w14:paraId="27CDFEBA" w14:textId="5655BA4C" w:rsidR="00175493" w:rsidRDefault="00E52897" w:rsidP="00175493">
      <w:pPr>
        <w:pStyle w:val="ListParagraph"/>
        <w:numPr>
          <w:ilvl w:val="1"/>
          <w:numId w:val="5"/>
        </w:numPr>
        <w:shd w:val="clear" w:color="auto" w:fill="FFFFFF"/>
        <w:rPr>
          <w:shd w:val="clear" w:color="auto" w:fill="auto"/>
        </w:rPr>
      </w:pPr>
      <w:r>
        <w:rPr>
          <w:shd w:val="clear" w:color="auto" w:fill="auto"/>
        </w:rPr>
        <w:t>0X55 written to EECON2</w:t>
      </w:r>
      <w:r w:rsidR="00D171B1">
        <w:rPr>
          <w:shd w:val="clear" w:color="auto" w:fill="auto"/>
        </w:rPr>
        <w:t>.</w:t>
      </w:r>
    </w:p>
    <w:p w14:paraId="66A9744A" w14:textId="74FA72E1" w:rsidR="00D171B1" w:rsidRDefault="006B7A13" w:rsidP="00175493">
      <w:pPr>
        <w:pStyle w:val="ListParagraph"/>
        <w:numPr>
          <w:ilvl w:val="1"/>
          <w:numId w:val="5"/>
        </w:numPr>
        <w:shd w:val="clear" w:color="auto" w:fill="FFFFFF"/>
        <w:rPr>
          <w:shd w:val="clear" w:color="auto" w:fill="auto"/>
        </w:rPr>
      </w:pPr>
      <w:r>
        <w:rPr>
          <w:shd w:val="clear" w:color="auto" w:fill="auto"/>
        </w:rPr>
        <w:t xml:space="preserve">0XAA written to </w:t>
      </w:r>
      <w:proofErr w:type="gramStart"/>
      <w:r>
        <w:rPr>
          <w:shd w:val="clear" w:color="auto" w:fill="auto"/>
        </w:rPr>
        <w:t>EECON2</w:t>
      </w:r>
      <w:proofErr w:type="gramEnd"/>
    </w:p>
    <w:p w14:paraId="37B95C72" w14:textId="4974F0BC" w:rsidR="006B7A13" w:rsidRDefault="006B7A13" w:rsidP="00175493">
      <w:pPr>
        <w:pStyle w:val="ListParagraph"/>
        <w:numPr>
          <w:ilvl w:val="1"/>
          <w:numId w:val="5"/>
        </w:numPr>
        <w:shd w:val="clear" w:color="auto" w:fill="FFFFFF"/>
        <w:rPr>
          <w:shd w:val="clear" w:color="auto" w:fill="auto"/>
        </w:rPr>
      </w:pPr>
      <w:r>
        <w:rPr>
          <w:shd w:val="clear" w:color="auto" w:fill="auto"/>
        </w:rPr>
        <w:t>WR bit is set</w:t>
      </w:r>
      <w:r w:rsidR="00896001">
        <w:rPr>
          <w:shd w:val="clear" w:color="auto" w:fill="auto"/>
        </w:rPr>
        <w:t xml:space="preserve"> in the EECON1 register.</w:t>
      </w:r>
    </w:p>
    <w:p w14:paraId="59748361" w14:textId="0E77C8A5" w:rsidR="006B7A13" w:rsidRDefault="006B7A13" w:rsidP="006B7A13">
      <w:pPr>
        <w:pStyle w:val="ListParagraph"/>
        <w:numPr>
          <w:ilvl w:val="0"/>
          <w:numId w:val="5"/>
        </w:numPr>
        <w:shd w:val="clear" w:color="auto" w:fill="FFFFFF"/>
        <w:rPr>
          <w:shd w:val="clear" w:color="auto" w:fill="auto"/>
        </w:rPr>
      </w:pPr>
      <w:r>
        <w:rPr>
          <w:shd w:val="clear" w:color="auto" w:fill="auto"/>
        </w:rPr>
        <w:t>Interrupts are enabled.</w:t>
      </w:r>
    </w:p>
    <w:p w14:paraId="0832E013" w14:textId="14424CBA" w:rsidR="006B7A13" w:rsidRDefault="00896001" w:rsidP="006B7A13">
      <w:pPr>
        <w:pStyle w:val="ListParagraph"/>
        <w:numPr>
          <w:ilvl w:val="0"/>
          <w:numId w:val="5"/>
        </w:numPr>
        <w:shd w:val="clear" w:color="auto" w:fill="FFFFFF"/>
        <w:rPr>
          <w:shd w:val="clear" w:color="auto" w:fill="auto"/>
        </w:rPr>
      </w:pPr>
      <w:r>
        <w:rPr>
          <w:shd w:val="clear" w:color="auto" w:fill="auto"/>
        </w:rPr>
        <w:t>WREN bit in the EECON1 register is cleared to disable operations.</w:t>
      </w:r>
    </w:p>
    <w:p w14:paraId="1FDA3CA8" w14:textId="6CAF3D22" w:rsidR="00832528" w:rsidRPr="002D506E" w:rsidRDefault="00723326" w:rsidP="002D506E">
      <w:pPr>
        <w:pStyle w:val="ListParagraph"/>
        <w:numPr>
          <w:ilvl w:val="0"/>
          <w:numId w:val="5"/>
        </w:numPr>
        <w:shd w:val="clear" w:color="auto" w:fill="FFFFFF"/>
        <w:rPr>
          <w:shd w:val="clear" w:color="auto" w:fill="auto"/>
        </w:rPr>
      </w:pPr>
      <w:r>
        <w:rPr>
          <w:shd w:val="clear" w:color="auto" w:fill="auto"/>
        </w:rPr>
        <w:t xml:space="preserve">At the end the writing operation, the WR bit is cleared and </w:t>
      </w:r>
      <w:r w:rsidR="00E547C0">
        <w:rPr>
          <w:shd w:val="clear" w:color="auto" w:fill="auto"/>
        </w:rPr>
        <w:t xml:space="preserve">EEIF interrupt flag is set. </w:t>
      </w:r>
    </w:p>
    <w:p w14:paraId="3398F2E7" w14:textId="77777777" w:rsidR="00404AA9" w:rsidRDefault="00404AA9" w:rsidP="003D0AA2"/>
    <w:p w14:paraId="002E9F8B" w14:textId="77777777" w:rsidR="00404AA9" w:rsidRDefault="00404AA9" w:rsidP="003D0AA2"/>
    <w:p w14:paraId="22BE14BE" w14:textId="77777777" w:rsidR="00404AA9" w:rsidRDefault="00404AA9" w:rsidP="003D0AA2"/>
    <w:p w14:paraId="71AA1ABF" w14:textId="77777777" w:rsidR="00832528" w:rsidRDefault="00832528" w:rsidP="003D0AA2"/>
    <w:p w14:paraId="1EA663EA" w14:textId="77777777" w:rsidR="0095573E" w:rsidRDefault="0095573E" w:rsidP="003D0AA2"/>
    <w:p w14:paraId="57E78EBC" w14:textId="77777777" w:rsidR="0095573E" w:rsidRDefault="0095573E" w:rsidP="003D0AA2"/>
    <w:p w14:paraId="0869B3D4" w14:textId="77777777" w:rsidR="0095573E" w:rsidRDefault="0095573E" w:rsidP="003D0AA2"/>
    <w:p w14:paraId="1CA47944" w14:textId="77777777" w:rsidR="0095573E" w:rsidRDefault="0095573E" w:rsidP="003D0AA2"/>
    <w:p w14:paraId="3A591189" w14:textId="77777777" w:rsidR="0095573E" w:rsidRDefault="0095573E" w:rsidP="003D0AA2"/>
    <w:p w14:paraId="731F8EC8" w14:textId="77777777" w:rsidR="0095573E" w:rsidRDefault="0095573E" w:rsidP="003D0AA2"/>
    <w:p w14:paraId="06845390" w14:textId="77777777" w:rsidR="002D506E" w:rsidRDefault="002D506E" w:rsidP="003D0AA2"/>
    <w:p w14:paraId="4B0FB923" w14:textId="77777777" w:rsidR="002D506E" w:rsidRDefault="002D506E" w:rsidP="003D0AA2"/>
    <w:p w14:paraId="34C174C6" w14:textId="77777777" w:rsidR="002D506E" w:rsidRDefault="002D506E" w:rsidP="003D0AA2"/>
    <w:p w14:paraId="10FD1D9C" w14:textId="77777777" w:rsidR="002D506E" w:rsidRDefault="002D506E" w:rsidP="003D0AA2"/>
    <w:p w14:paraId="2895A023" w14:textId="77777777" w:rsidR="002D506E" w:rsidRDefault="002D506E" w:rsidP="003D0AA2"/>
    <w:p w14:paraId="50F15E85" w14:textId="77777777" w:rsidR="002D506E" w:rsidRDefault="002D506E" w:rsidP="003D0AA2"/>
    <w:p w14:paraId="38F29F68" w14:textId="77777777" w:rsidR="002D506E" w:rsidRDefault="002D506E" w:rsidP="003D0AA2"/>
    <w:p w14:paraId="22761F37" w14:textId="77777777" w:rsidR="002D506E" w:rsidRDefault="002D506E" w:rsidP="003D0AA2"/>
    <w:p w14:paraId="0A16D4CF" w14:textId="77777777" w:rsidR="0095573E" w:rsidRDefault="0095573E" w:rsidP="003D0AA2"/>
    <w:p w14:paraId="7E6B86FB" w14:textId="71670E1C" w:rsidR="00832528" w:rsidRDefault="00832528" w:rsidP="00832528">
      <w:pPr>
        <w:pStyle w:val="Heading3"/>
      </w:pPr>
      <w:bookmarkStart w:id="13" w:name="_Toc136210255"/>
      <w:r>
        <w:lastRenderedPageBreak/>
        <w:t>Flowchart</w:t>
      </w:r>
      <w:bookmarkEnd w:id="13"/>
      <w:r w:rsidR="00023B01" w:rsidRPr="00023B01">
        <w:rPr>
          <w:noProof/>
        </w:rPr>
        <w:t xml:space="preserve"> </w:t>
      </w:r>
    </w:p>
    <w:p w14:paraId="448C13F5" w14:textId="4DFC94C5" w:rsidR="00832528" w:rsidRDefault="00430FBE" w:rsidP="00832528">
      <w:pPr>
        <w:keepNext/>
        <w:ind w:firstLine="0"/>
      </w:pPr>
      <w:r>
        <w:rPr>
          <w:noProof/>
          <w:shd w:val="clear" w:color="auto" w:fill="auto"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6DE42101" wp14:editId="4D05DFCD">
                <wp:simplePos x="0" y="0"/>
                <wp:positionH relativeFrom="column">
                  <wp:posOffset>5406887</wp:posOffset>
                </wp:positionH>
                <wp:positionV relativeFrom="paragraph">
                  <wp:posOffset>851701</wp:posOffset>
                </wp:positionV>
                <wp:extent cx="401955" cy="6264275"/>
                <wp:effectExtent l="0" t="0" r="4445" b="0"/>
                <wp:wrapNone/>
                <wp:docPr id="417162325" name="Group 4171623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955" cy="6264275"/>
                          <a:chOff x="0" y="0"/>
                          <a:chExt cx="401955" cy="6264275"/>
                        </a:xfrm>
                      </wpg:grpSpPr>
                      <pic:pic xmlns:pic="http://schemas.openxmlformats.org/drawingml/2006/picture">
                        <pic:nvPicPr>
                          <pic:cNvPr id="1027050902" name="Picture 102705090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75" b="97474"/>
                          <a:stretch/>
                        </pic:blipFill>
                        <pic:spPr bwMode="auto">
                          <a:xfrm>
                            <a:off x="0" y="0"/>
                            <a:ext cx="401955" cy="159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7105762" name="Picture 154710576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515" t="1916" b="1760"/>
                          <a:stretch/>
                        </pic:blipFill>
                        <pic:spPr bwMode="auto">
                          <a:xfrm>
                            <a:off x="318052" y="159026"/>
                            <a:ext cx="83185" cy="6053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9145215" name="Picture 12091452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701" t="98537" r="1"/>
                          <a:stretch/>
                        </pic:blipFill>
                        <pic:spPr bwMode="auto">
                          <a:xfrm>
                            <a:off x="39756" y="6172200"/>
                            <a:ext cx="358140" cy="92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D732E3" id="Group 417162325" o:spid="_x0000_s1026" style="position:absolute;margin-left:425.75pt;margin-top:67.05pt;width:31.65pt;height:493.25pt;z-index:251658243" coordsize="4019,6264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">
                <v:shape id="Picture 1027050902" o:spid="_x0000_s1027" type="#_x0000_t75" style="position:absolute;width:4019;height:159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">
                  <v:imagedata r:id="rId31" o:title="" cropbottom="63881f" cropleft="7193f"/>
                </v:shape>
                <v:shape id="Picture 1547105762" o:spid="_x0000_s1028" type="#_x0000_t75" style="position:absolute;left:3180;top:1590;width:832;height:6053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">
                  <v:imagedata r:id="rId32" o:title="" croptop="1256f" cropbottom="1153f" cropleft="53422f"/>
                </v:shape>
                <v:shape id="Picture 1209145215" o:spid="_x0000_s1029" type="#_x0000_t75" style="position:absolute;left:397;top:61722;width:3581;height:9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">
                  <v:imagedata r:id="rId33" o:title="" croptop="64577f" cropleft="13567f" cropright="1f"/>
                </v:shape>
              </v:group>
            </w:pict>
          </mc:Fallback>
        </mc:AlternateContent>
      </w:r>
      <w:r w:rsidR="00832528">
        <w:rPr>
          <w:noProof/>
        </w:rPr>
        <w:drawing>
          <wp:inline distT="0" distB="0" distL="0" distR="0" wp14:anchorId="39D544B6" wp14:editId="4833982E">
            <wp:extent cx="5943600" cy="7380605"/>
            <wp:effectExtent l="0" t="0" r="0" b="0"/>
            <wp:docPr id="1205905219" name="Picture 1205905219" descr="A picture containing text, diagram, plan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05219" name="Picture 1" descr="A picture containing text, diagram, plan, lin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D890" w14:textId="352DFC6E" w:rsidR="00F806DF" w:rsidRDefault="00832528" w:rsidP="00380131">
      <w:pPr>
        <w:pStyle w:val="Caption"/>
        <w:ind w:firstLine="0"/>
      </w:pPr>
      <w:bookmarkStart w:id="14" w:name="_Toc136209941"/>
      <w:r>
        <w:t xml:space="preserve">Figure </w:t>
      </w:r>
      <w:r w:rsidR="002D506E">
        <w:t>7</w:t>
      </w:r>
      <w:r>
        <w:t xml:space="preserve"> program flowchart</w:t>
      </w:r>
      <w:bookmarkEnd w:id="14"/>
    </w:p>
    <w:p w14:paraId="4750A8B8" w14:textId="7F66B324" w:rsidR="00B90851" w:rsidRPr="00555F48" w:rsidRDefault="00B90851" w:rsidP="00555F48">
      <w:pPr>
        <w:ind w:firstLine="0"/>
      </w:pPr>
    </w:p>
    <w:sectPr w:rsidR="00B90851" w:rsidRPr="00555F48" w:rsidSect="0095573E">
      <w:headerReference w:type="default" r:id="rId35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C3C8A" w14:textId="77777777" w:rsidR="003F0210" w:rsidRDefault="003F0210" w:rsidP="00E102C3">
      <w:r>
        <w:separator/>
      </w:r>
    </w:p>
    <w:p w14:paraId="3B5B310E" w14:textId="77777777" w:rsidR="003F0210" w:rsidRDefault="003F0210" w:rsidP="00E102C3"/>
  </w:endnote>
  <w:endnote w:type="continuationSeparator" w:id="0">
    <w:p w14:paraId="25228F55" w14:textId="77777777" w:rsidR="003F0210" w:rsidRDefault="003F0210" w:rsidP="00E102C3">
      <w:r>
        <w:continuationSeparator/>
      </w:r>
    </w:p>
    <w:p w14:paraId="39E168FA" w14:textId="77777777" w:rsidR="003F0210" w:rsidRDefault="003F0210" w:rsidP="00E102C3"/>
  </w:endnote>
  <w:endnote w:type="continuationNotice" w:id="1">
    <w:p w14:paraId="64ABC41F" w14:textId="77777777" w:rsidR="003F0210" w:rsidRDefault="003F021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491DF" w14:textId="77777777" w:rsidR="003F0210" w:rsidRDefault="003F0210" w:rsidP="00E102C3">
      <w:r>
        <w:separator/>
      </w:r>
    </w:p>
    <w:p w14:paraId="36DD0F00" w14:textId="77777777" w:rsidR="003F0210" w:rsidRDefault="003F0210" w:rsidP="00E102C3"/>
  </w:footnote>
  <w:footnote w:type="continuationSeparator" w:id="0">
    <w:p w14:paraId="4FF3C2CD" w14:textId="77777777" w:rsidR="003F0210" w:rsidRDefault="003F0210" w:rsidP="00E102C3">
      <w:r>
        <w:continuationSeparator/>
      </w:r>
    </w:p>
    <w:p w14:paraId="5585202B" w14:textId="77777777" w:rsidR="003F0210" w:rsidRDefault="003F0210" w:rsidP="00E102C3"/>
  </w:footnote>
  <w:footnote w:type="continuationNotice" w:id="1">
    <w:p w14:paraId="1BF5E4B7" w14:textId="77777777" w:rsidR="003F0210" w:rsidRDefault="003F021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0B68F" w14:textId="09859891" w:rsidR="00EC63D6" w:rsidRPr="00222A35" w:rsidRDefault="00915399" w:rsidP="00E102C3">
    <w:pPr>
      <w:pStyle w:val="Header"/>
      <w:ind w:firstLine="0"/>
      <w:rPr>
        <w:rFonts w:cs="Calibri"/>
        <w:highlight w:val="white"/>
      </w:rPr>
    </w:pPr>
    <w:r w:rsidRPr="00915399">
      <w:rPr>
        <w:rFonts w:cs="Calibri"/>
      </w:rPr>
      <w:t>PIC16F877A</w:t>
    </w:r>
    <w:r>
      <w:rPr>
        <w:rFonts w:cs="Calibri"/>
      </w:rPr>
      <w:t xml:space="preserve"> </w:t>
    </w:r>
    <w:r w:rsidRPr="00915399">
      <w:rPr>
        <w:rFonts w:cs="Calibri"/>
      </w:rPr>
      <w:t>based</w:t>
    </w:r>
    <w:r>
      <w:rPr>
        <w:rFonts w:cs="Calibri"/>
      </w:rPr>
      <w:t xml:space="preserve"> s</w:t>
    </w:r>
    <w:r w:rsidRPr="00915399">
      <w:rPr>
        <w:rFonts w:cs="Calibri"/>
      </w:rPr>
      <w:t>afe</w:t>
    </w:r>
    <w:r>
      <w:rPr>
        <w:rFonts w:cs="Calibri"/>
      </w:rPr>
      <w:t xml:space="preserve"> </w:t>
    </w:r>
    <w:r w:rsidRPr="00915399">
      <w:rPr>
        <w:rFonts w:cs="Calibri"/>
      </w:rPr>
      <w:t>programmed</w:t>
    </w:r>
    <w:r>
      <w:rPr>
        <w:rFonts w:cs="Calibri"/>
      </w:rPr>
      <w:t xml:space="preserve"> </w:t>
    </w:r>
    <w:r w:rsidRPr="00915399">
      <w:rPr>
        <w:rFonts w:cs="Calibri"/>
      </w:rPr>
      <w:t>using</w:t>
    </w:r>
    <w:r>
      <w:rPr>
        <w:rFonts w:cs="Calibri"/>
      </w:rPr>
      <w:t xml:space="preserve"> </w:t>
    </w:r>
    <w:r w:rsidRPr="00915399">
      <w:rPr>
        <w:rFonts w:cs="Calibri"/>
      </w:rPr>
      <w:t>PIC</w:t>
    </w:r>
    <w:r>
      <w:rPr>
        <w:rFonts w:cs="Calibri"/>
      </w:rPr>
      <w:t xml:space="preserve"> </w:t>
    </w:r>
    <w:r w:rsidRPr="00915399">
      <w:rPr>
        <w:rFonts w:cs="Calibri"/>
      </w:rPr>
      <w:t>assembly</w:t>
    </w:r>
    <w:r w:rsidR="00EC63D6">
      <w:tab/>
    </w:r>
    <w:r w:rsidR="00EC63D6" w:rsidRPr="4A6752A0">
      <w:rPr>
        <w:rFonts w:cs="Calibri"/>
        <w:highlight w:val="white"/>
      </w:rPr>
      <w:fldChar w:fldCharType="begin"/>
    </w:r>
    <w:r w:rsidR="00EC63D6" w:rsidRPr="4A6752A0">
      <w:rPr>
        <w:rFonts w:cs="Calibri"/>
      </w:rPr>
      <w:instrText xml:space="preserve"> PAGE   \* MERGEFORMAT </w:instrText>
    </w:r>
    <w:r w:rsidR="00EC63D6" w:rsidRPr="4A6752A0">
      <w:rPr>
        <w:rFonts w:cs="Calibri"/>
      </w:rPr>
      <w:fldChar w:fldCharType="separate"/>
    </w:r>
    <w:r w:rsidR="003649CB" w:rsidRPr="4A6752A0">
      <w:rPr>
        <w:rFonts w:cs="Calibri"/>
        <w:highlight w:val="white"/>
      </w:rPr>
      <w:t>19</w:t>
    </w:r>
    <w:r w:rsidR="00EC63D6" w:rsidRPr="4A6752A0">
      <w:rPr>
        <w:rFonts w:cs="Calibri"/>
        <w:highlight w:val="white"/>
      </w:rPr>
      <w:fldChar w:fldCharType="end"/>
    </w:r>
  </w:p>
  <w:p w14:paraId="0A688231" w14:textId="77777777" w:rsidR="00EC63D6" w:rsidRPr="00222A35" w:rsidRDefault="00EC63D6" w:rsidP="00E102C3">
    <w:pPr>
      <w:pStyle w:val="Header"/>
      <w:rPr>
        <w:rFonts w:cs="Calibri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A7494"/>
    <w:multiLevelType w:val="hybridMultilevel"/>
    <w:tmpl w:val="E7646742"/>
    <w:lvl w:ilvl="0" w:tplc="129895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F27763"/>
    <w:multiLevelType w:val="hybridMultilevel"/>
    <w:tmpl w:val="C03C3CAA"/>
    <w:lvl w:ilvl="0" w:tplc="272871A2">
      <w:start w:val="2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BA564A0"/>
    <w:multiLevelType w:val="multilevel"/>
    <w:tmpl w:val="244CF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CD3689"/>
    <w:multiLevelType w:val="hybridMultilevel"/>
    <w:tmpl w:val="EF983A8E"/>
    <w:lvl w:ilvl="0" w:tplc="74A6963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6CA2DF2"/>
    <w:multiLevelType w:val="hybridMultilevel"/>
    <w:tmpl w:val="12AED9FE"/>
    <w:lvl w:ilvl="0" w:tplc="9D9850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3677558">
    <w:abstractNumId w:val="2"/>
  </w:num>
  <w:num w:numId="2" w16cid:durableId="1139029479">
    <w:abstractNumId w:val="1"/>
  </w:num>
  <w:num w:numId="3" w16cid:durableId="1732269746">
    <w:abstractNumId w:val="3"/>
  </w:num>
  <w:num w:numId="4" w16cid:durableId="403724876">
    <w:abstractNumId w:val="4"/>
  </w:num>
  <w:num w:numId="5" w16cid:durableId="2039889393">
    <w:abstractNumId w:val="0"/>
  </w:num>
  <w:num w:numId="6" w16cid:durableId="20874533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removePersonalInformation/>
  <w:removeDateAndTime/>
  <w:proofState w:spelling="clean" w:grammar="clean"/>
  <w:attachedTemplate r:id="rId1"/>
  <w:doNotTrackFormatting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A1E"/>
    <w:rsid w:val="00006BE5"/>
    <w:rsid w:val="00015C49"/>
    <w:rsid w:val="00023B01"/>
    <w:rsid w:val="00023F33"/>
    <w:rsid w:val="000251D5"/>
    <w:rsid w:val="000274A1"/>
    <w:rsid w:val="0002772A"/>
    <w:rsid w:val="000341CF"/>
    <w:rsid w:val="00035838"/>
    <w:rsid w:val="00037D7A"/>
    <w:rsid w:val="000441B4"/>
    <w:rsid w:val="00052D76"/>
    <w:rsid w:val="00055E9F"/>
    <w:rsid w:val="00073180"/>
    <w:rsid w:val="00076281"/>
    <w:rsid w:val="0008024E"/>
    <w:rsid w:val="0008031E"/>
    <w:rsid w:val="00080346"/>
    <w:rsid w:val="00084BC5"/>
    <w:rsid w:val="000870BF"/>
    <w:rsid w:val="00087F79"/>
    <w:rsid w:val="0009623B"/>
    <w:rsid w:val="0009712B"/>
    <w:rsid w:val="000A5421"/>
    <w:rsid w:val="000A5A29"/>
    <w:rsid w:val="000A6556"/>
    <w:rsid w:val="000A7152"/>
    <w:rsid w:val="000B61FA"/>
    <w:rsid w:val="000B7F92"/>
    <w:rsid w:val="000C181F"/>
    <w:rsid w:val="000C2D22"/>
    <w:rsid w:val="000D3F6E"/>
    <w:rsid w:val="000D69F3"/>
    <w:rsid w:val="000E0616"/>
    <w:rsid w:val="000E24AE"/>
    <w:rsid w:val="000E463F"/>
    <w:rsid w:val="000E551E"/>
    <w:rsid w:val="000F362E"/>
    <w:rsid w:val="000F37B0"/>
    <w:rsid w:val="000F79E7"/>
    <w:rsid w:val="00103A39"/>
    <w:rsid w:val="00107401"/>
    <w:rsid w:val="00120A65"/>
    <w:rsid w:val="0012341C"/>
    <w:rsid w:val="00124694"/>
    <w:rsid w:val="00124FE0"/>
    <w:rsid w:val="001263C3"/>
    <w:rsid w:val="00126BCB"/>
    <w:rsid w:val="00127086"/>
    <w:rsid w:val="00132939"/>
    <w:rsid w:val="00134313"/>
    <w:rsid w:val="00142197"/>
    <w:rsid w:val="00162F84"/>
    <w:rsid w:val="00167F5B"/>
    <w:rsid w:val="0017154C"/>
    <w:rsid w:val="00175493"/>
    <w:rsid w:val="00180A48"/>
    <w:rsid w:val="00183957"/>
    <w:rsid w:val="0019052E"/>
    <w:rsid w:val="001A6792"/>
    <w:rsid w:val="001A6F98"/>
    <w:rsid w:val="001A730C"/>
    <w:rsid w:val="001B50E1"/>
    <w:rsid w:val="001B624A"/>
    <w:rsid w:val="001C2344"/>
    <w:rsid w:val="001C346C"/>
    <w:rsid w:val="001D22E0"/>
    <w:rsid w:val="001D2866"/>
    <w:rsid w:val="001D48B4"/>
    <w:rsid w:val="001D543B"/>
    <w:rsid w:val="001D7F11"/>
    <w:rsid w:val="001E07C6"/>
    <w:rsid w:val="001E4CEB"/>
    <w:rsid w:val="001F0839"/>
    <w:rsid w:val="001F4777"/>
    <w:rsid w:val="001F56D9"/>
    <w:rsid w:val="002005AC"/>
    <w:rsid w:val="00203AA4"/>
    <w:rsid w:val="0020781E"/>
    <w:rsid w:val="00213D88"/>
    <w:rsid w:val="0021772D"/>
    <w:rsid w:val="00222A35"/>
    <w:rsid w:val="00223F0B"/>
    <w:rsid w:val="002272D2"/>
    <w:rsid w:val="00234CC1"/>
    <w:rsid w:val="00236E04"/>
    <w:rsid w:val="0024056A"/>
    <w:rsid w:val="002443EB"/>
    <w:rsid w:val="002457BE"/>
    <w:rsid w:val="0024756F"/>
    <w:rsid w:val="00247EC6"/>
    <w:rsid w:val="00247F17"/>
    <w:rsid w:val="002517FF"/>
    <w:rsid w:val="0025277E"/>
    <w:rsid w:val="0025570A"/>
    <w:rsid w:val="00262242"/>
    <w:rsid w:val="00266D54"/>
    <w:rsid w:val="00271635"/>
    <w:rsid w:val="0027296A"/>
    <w:rsid w:val="00281533"/>
    <w:rsid w:val="00290C63"/>
    <w:rsid w:val="0029125E"/>
    <w:rsid w:val="002B10A0"/>
    <w:rsid w:val="002C0DB9"/>
    <w:rsid w:val="002C18D1"/>
    <w:rsid w:val="002C2E92"/>
    <w:rsid w:val="002D506E"/>
    <w:rsid w:val="002D6B58"/>
    <w:rsid w:val="002E4FFA"/>
    <w:rsid w:val="002F2381"/>
    <w:rsid w:val="002F2CBD"/>
    <w:rsid w:val="002F5057"/>
    <w:rsid w:val="00300778"/>
    <w:rsid w:val="00304AE7"/>
    <w:rsid w:val="00306B18"/>
    <w:rsid w:val="0031058A"/>
    <w:rsid w:val="00322A54"/>
    <w:rsid w:val="00327CCF"/>
    <w:rsid w:val="00340295"/>
    <w:rsid w:val="00342C89"/>
    <w:rsid w:val="00345283"/>
    <w:rsid w:val="0034636B"/>
    <w:rsid w:val="00347F77"/>
    <w:rsid w:val="0035258D"/>
    <w:rsid w:val="00357698"/>
    <w:rsid w:val="00361913"/>
    <w:rsid w:val="003649CB"/>
    <w:rsid w:val="00365ACF"/>
    <w:rsid w:val="003714C6"/>
    <w:rsid w:val="003732E9"/>
    <w:rsid w:val="00374868"/>
    <w:rsid w:val="00380131"/>
    <w:rsid w:val="0038071E"/>
    <w:rsid w:val="00384AA4"/>
    <w:rsid w:val="003862AA"/>
    <w:rsid w:val="00387A4B"/>
    <w:rsid w:val="0039643A"/>
    <w:rsid w:val="003A71C8"/>
    <w:rsid w:val="003C5C48"/>
    <w:rsid w:val="003D0AA2"/>
    <w:rsid w:val="003D5CD7"/>
    <w:rsid w:val="003F0210"/>
    <w:rsid w:val="003F0B50"/>
    <w:rsid w:val="003F16E7"/>
    <w:rsid w:val="003F1DC5"/>
    <w:rsid w:val="003F37C5"/>
    <w:rsid w:val="00404AA9"/>
    <w:rsid w:val="00406648"/>
    <w:rsid w:val="00407677"/>
    <w:rsid w:val="00411CB7"/>
    <w:rsid w:val="00416392"/>
    <w:rsid w:val="004172EC"/>
    <w:rsid w:val="00417B29"/>
    <w:rsid w:val="00420006"/>
    <w:rsid w:val="00430FBE"/>
    <w:rsid w:val="004465AF"/>
    <w:rsid w:val="00450C6D"/>
    <w:rsid w:val="0046289A"/>
    <w:rsid w:val="00467672"/>
    <w:rsid w:val="00470A2B"/>
    <w:rsid w:val="00472298"/>
    <w:rsid w:val="00477945"/>
    <w:rsid w:val="0048295C"/>
    <w:rsid w:val="00486B99"/>
    <w:rsid w:val="0049008A"/>
    <w:rsid w:val="004A4964"/>
    <w:rsid w:val="004B20CE"/>
    <w:rsid w:val="004B274A"/>
    <w:rsid w:val="004C1D31"/>
    <w:rsid w:val="004C31FB"/>
    <w:rsid w:val="004D01F1"/>
    <w:rsid w:val="004E6B89"/>
    <w:rsid w:val="004F4E82"/>
    <w:rsid w:val="004F63CE"/>
    <w:rsid w:val="0051147F"/>
    <w:rsid w:val="0051642E"/>
    <w:rsid w:val="00520B4B"/>
    <w:rsid w:val="005234FF"/>
    <w:rsid w:val="00523A89"/>
    <w:rsid w:val="005340CD"/>
    <w:rsid w:val="005374CB"/>
    <w:rsid w:val="00541F29"/>
    <w:rsid w:val="0054788E"/>
    <w:rsid w:val="0055149B"/>
    <w:rsid w:val="00555BDD"/>
    <w:rsid w:val="00555F48"/>
    <w:rsid w:val="005608A3"/>
    <w:rsid w:val="00563159"/>
    <w:rsid w:val="00563E06"/>
    <w:rsid w:val="00565E75"/>
    <w:rsid w:val="00572EB0"/>
    <w:rsid w:val="00581AC9"/>
    <w:rsid w:val="00582191"/>
    <w:rsid w:val="005828B3"/>
    <w:rsid w:val="00587AAC"/>
    <w:rsid w:val="005922A9"/>
    <w:rsid w:val="00593E51"/>
    <w:rsid w:val="005B0899"/>
    <w:rsid w:val="005B0A1E"/>
    <w:rsid w:val="005C4840"/>
    <w:rsid w:val="005C66EA"/>
    <w:rsid w:val="005D4500"/>
    <w:rsid w:val="005D5F0F"/>
    <w:rsid w:val="005E12DF"/>
    <w:rsid w:val="005E6AD8"/>
    <w:rsid w:val="005F2162"/>
    <w:rsid w:val="005F6644"/>
    <w:rsid w:val="00603A38"/>
    <w:rsid w:val="00605E2C"/>
    <w:rsid w:val="006102E6"/>
    <w:rsid w:val="006110AB"/>
    <w:rsid w:val="006117B0"/>
    <w:rsid w:val="00611A01"/>
    <w:rsid w:val="00611E10"/>
    <w:rsid w:val="00612148"/>
    <w:rsid w:val="00616377"/>
    <w:rsid w:val="00623A51"/>
    <w:rsid w:val="00625A99"/>
    <w:rsid w:val="006274E0"/>
    <w:rsid w:val="00634C22"/>
    <w:rsid w:val="00643113"/>
    <w:rsid w:val="00656EAB"/>
    <w:rsid w:val="0066580E"/>
    <w:rsid w:val="00666591"/>
    <w:rsid w:val="00674156"/>
    <w:rsid w:val="0068577C"/>
    <w:rsid w:val="006A21E6"/>
    <w:rsid w:val="006A474F"/>
    <w:rsid w:val="006A5C02"/>
    <w:rsid w:val="006B3F38"/>
    <w:rsid w:val="006B657A"/>
    <w:rsid w:val="006B7A13"/>
    <w:rsid w:val="006D475F"/>
    <w:rsid w:val="006D7E8A"/>
    <w:rsid w:val="006E2D94"/>
    <w:rsid w:val="006E2EC8"/>
    <w:rsid w:val="00700473"/>
    <w:rsid w:val="00710662"/>
    <w:rsid w:val="00714A71"/>
    <w:rsid w:val="007179C8"/>
    <w:rsid w:val="00722212"/>
    <w:rsid w:val="00723326"/>
    <w:rsid w:val="007248ED"/>
    <w:rsid w:val="0072651E"/>
    <w:rsid w:val="007311DB"/>
    <w:rsid w:val="00734D32"/>
    <w:rsid w:val="00736896"/>
    <w:rsid w:val="00750D4C"/>
    <w:rsid w:val="007617BF"/>
    <w:rsid w:val="00774BDF"/>
    <w:rsid w:val="00774FBD"/>
    <w:rsid w:val="007776F6"/>
    <w:rsid w:val="00785C50"/>
    <w:rsid w:val="00795729"/>
    <w:rsid w:val="007A555F"/>
    <w:rsid w:val="007B4C07"/>
    <w:rsid w:val="007C0A3E"/>
    <w:rsid w:val="007C3A1B"/>
    <w:rsid w:val="007C3AF9"/>
    <w:rsid w:val="007C5AB7"/>
    <w:rsid w:val="007C71D1"/>
    <w:rsid w:val="007D03FE"/>
    <w:rsid w:val="007D042B"/>
    <w:rsid w:val="007D5EC9"/>
    <w:rsid w:val="007F2410"/>
    <w:rsid w:val="007F5748"/>
    <w:rsid w:val="007F5F61"/>
    <w:rsid w:val="007F792A"/>
    <w:rsid w:val="00801F91"/>
    <w:rsid w:val="00802395"/>
    <w:rsid w:val="00805882"/>
    <w:rsid w:val="00811790"/>
    <w:rsid w:val="00811888"/>
    <w:rsid w:val="0081558B"/>
    <w:rsid w:val="00822C12"/>
    <w:rsid w:val="00822F67"/>
    <w:rsid w:val="00832528"/>
    <w:rsid w:val="00844B74"/>
    <w:rsid w:val="00846A59"/>
    <w:rsid w:val="00847532"/>
    <w:rsid w:val="00853E18"/>
    <w:rsid w:val="00854990"/>
    <w:rsid w:val="00855F86"/>
    <w:rsid w:val="00856ABA"/>
    <w:rsid w:val="00860780"/>
    <w:rsid w:val="00864740"/>
    <w:rsid w:val="00865DF7"/>
    <w:rsid w:val="00873A2C"/>
    <w:rsid w:val="00874378"/>
    <w:rsid w:val="00880C8A"/>
    <w:rsid w:val="008948F8"/>
    <w:rsid w:val="00896001"/>
    <w:rsid w:val="00896092"/>
    <w:rsid w:val="00896C48"/>
    <w:rsid w:val="008A42CE"/>
    <w:rsid w:val="008A49D2"/>
    <w:rsid w:val="008A4A38"/>
    <w:rsid w:val="008A6D1B"/>
    <w:rsid w:val="008B549F"/>
    <w:rsid w:val="008C15CE"/>
    <w:rsid w:val="008C63AD"/>
    <w:rsid w:val="008D27EF"/>
    <w:rsid w:val="008D6031"/>
    <w:rsid w:val="008E05FD"/>
    <w:rsid w:val="008E7F4C"/>
    <w:rsid w:val="008F5999"/>
    <w:rsid w:val="00901150"/>
    <w:rsid w:val="0091124F"/>
    <w:rsid w:val="00914AEC"/>
    <w:rsid w:val="00914FB1"/>
    <w:rsid w:val="00915399"/>
    <w:rsid w:val="00931E81"/>
    <w:rsid w:val="00940BBF"/>
    <w:rsid w:val="0095573E"/>
    <w:rsid w:val="00955FD6"/>
    <w:rsid w:val="0095799A"/>
    <w:rsid w:val="00961BC0"/>
    <w:rsid w:val="00962623"/>
    <w:rsid w:val="00963788"/>
    <w:rsid w:val="00966505"/>
    <w:rsid w:val="0096687C"/>
    <w:rsid w:val="00967838"/>
    <w:rsid w:val="00971E2C"/>
    <w:rsid w:val="00972136"/>
    <w:rsid w:val="00984E61"/>
    <w:rsid w:val="0098563F"/>
    <w:rsid w:val="009910AB"/>
    <w:rsid w:val="00992ED8"/>
    <w:rsid w:val="00994FB3"/>
    <w:rsid w:val="009A184D"/>
    <w:rsid w:val="009A1C10"/>
    <w:rsid w:val="009A3D1B"/>
    <w:rsid w:val="009A5898"/>
    <w:rsid w:val="009B3BE8"/>
    <w:rsid w:val="009D02DE"/>
    <w:rsid w:val="009D684A"/>
    <w:rsid w:val="009E32F2"/>
    <w:rsid w:val="009E4C86"/>
    <w:rsid w:val="009E6D26"/>
    <w:rsid w:val="009E7A57"/>
    <w:rsid w:val="00A047BC"/>
    <w:rsid w:val="00A22C7D"/>
    <w:rsid w:val="00A25CAE"/>
    <w:rsid w:val="00A36D61"/>
    <w:rsid w:val="00A376D9"/>
    <w:rsid w:val="00A4234E"/>
    <w:rsid w:val="00A44D67"/>
    <w:rsid w:val="00A476DA"/>
    <w:rsid w:val="00A51E00"/>
    <w:rsid w:val="00A544B3"/>
    <w:rsid w:val="00A6611B"/>
    <w:rsid w:val="00A66E09"/>
    <w:rsid w:val="00A80790"/>
    <w:rsid w:val="00A80ED5"/>
    <w:rsid w:val="00A84A74"/>
    <w:rsid w:val="00A86628"/>
    <w:rsid w:val="00A91569"/>
    <w:rsid w:val="00A9359F"/>
    <w:rsid w:val="00A94223"/>
    <w:rsid w:val="00A9797A"/>
    <w:rsid w:val="00AA4A24"/>
    <w:rsid w:val="00AA5283"/>
    <w:rsid w:val="00AA5F4C"/>
    <w:rsid w:val="00AB3F29"/>
    <w:rsid w:val="00AC6ADA"/>
    <w:rsid w:val="00AD008E"/>
    <w:rsid w:val="00AD422C"/>
    <w:rsid w:val="00AD50C8"/>
    <w:rsid w:val="00AE2151"/>
    <w:rsid w:val="00AE775F"/>
    <w:rsid w:val="00B0036A"/>
    <w:rsid w:val="00B13488"/>
    <w:rsid w:val="00B15BD1"/>
    <w:rsid w:val="00B330BC"/>
    <w:rsid w:val="00B40BBE"/>
    <w:rsid w:val="00B42005"/>
    <w:rsid w:val="00B42418"/>
    <w:rsid w:val="00B47494"/>
    <w:rsid w:val="00B544EB"/>
    <w:rsid w:val="00B54FF4"/>
    <w:rsid w:val="00B559BE"/>
    <w:rsid w:val="00B57FE8"/>
    <w:rsid w:val="00B60455"/>
    <w:rsid w:val="00B60CC2"/>
    <w:rsid w:val="00B708D8"/>
    <w:rsid w:val="00B73F0B"/>
    <w:rsid w:val="00B75A7C"/>
    <w:rsid w:val="00B8771A"/>
    <w:rsid w:val="00B901E7"/>
    <w:rsid w:val="00B90851"/>
    <w:rsid w:val="00B941B1"/>
    <w:rsid w:val="00B95776"/>
    <w:rsid w:val="00B97476"/>
    <w:rsid w:val="00BA2E53"/>
    <w:rsid w:val="00BA3199"/>
    <w:rsid w:val="00BA6834"/>
    <w:rsid w:val="00BB2D3E"/>
    <w:rsid w:val="00BB41EE"/>
    <w:rsid w:val="00BB76BE"/>
    <w:rsid w:val="00BC0811"/>
    <w:rsid w:val="00BC1D76"/>
    <w:rsid w:val="00BC695E"/>
    <w:rsid w:val="00BD22A0"/>
    <w:rsid w:val="00BD3648"/>
    <w:rsid w:val="00BE3F16"/>
    <w:rsid w:val="00BE7204"/>
    <w:rsid w:val="00BE7B2B"/>
    <w:rsid w:val="00BF098F"/>
    <w:rsid w:val="00BF4A2A"/>
    <w:rsid w:val="00BF5223"/>
    <w:rsid w:val="00BF60C6"/>
    <w:rsid w:val="00BF6B48"/>
    <w:rsid w:val="00C019A0"/>
    <w:rsid w:val="00C044E2"/>
    <w:rsid w:val="00C048E0"/>
    <w:rsid w:val="00C06DA9"/>
    <w:rsid w:val="00C07BBB"/>
    <w:rsid w:val="00C17E6A"/>
    <w:rsid w:val="00C23D63"/>
    <w:rsid w:val="00C30BDB"/>
    <w:rsid w:val="00C33214"/>
    <w:rsid w:val="00C411B1"/>
    <w:rsid w:val="00C47B69"/>
    <w:rsid w:val="00C50B51"/>
    <w:rsid w:val="00C5398D"/>
    <w:rsid w:val="00C55194"/>
    <w:rsid w:val="00C61A70"/>
    <w:rsid w:val="00C73377"/>
    <w:rsid w:val="00C7526B"/>
    <w:rsid w:val="00C76EAD"/>
    <w:rsid w:val="00C80AF3"/>
    <w:rsid w:val="00C81D35"/>
    <w:rsid w:val="00C84C76"/>
    <w:rsid w:val="00C95700"/>
    <w:rsid w:val="00C965EC"/>
    <w:rsid w:val="00CA0B24"/>
    <w:rsid w:val="00CA1D68"/>
    <w:rsid w:val="00CA25BD"/>
    <w:rsid w:val="00CB110C"/>
    <w:rsid w:val="00CB32C3"/>
    <w:rsid w:val="00CB6AA0"/>
    <w:rsid w:val="00CC186E"/>
    <w:rsid w:val="00CC1F36"/>
    <w:rsid w:val="00CC38A1"/>
    <w:rsid w:val="00CC7D0E"/>
    <w:rsid w:val="00CD080E"/>
    <w:rsid w:val="00CD4E45"/>
    <w:rsid w:val="00CD6A63"/>
    <w:rsid w:val="00CE3600"/>
    <w:rsid w:val="00CE40A4"/>
    <w:rsid w:val="00D03080"/>
    <w:rsid w:val="00D171B1"/>
    <w:rsid w:val="00D20228"/>
    <w:rsid w:val="00D23A8D"/>
    <w:rsid w:val="00D43FC2"/>
    <w:rsid w:val="00D44356"/>
    <w:rsid w:val="00D6354D"/>
    <w:rsid w:val="00D677DA"/>
    <w:rsid w:val="00D722EA"/>
    <w:rsid w:val="00D7345F"/>
    <w:rsid w:val="00D752DE"/>
    <w:rsid w:val="00D811C0"/>
    <w:rsid w:val="00D87BD1"/>
    <w:rsid w:val="00D92B9C"/>
    <w:rsid w:val="00D9388C"/>
    <w:rsid w:val="00D93AC3"/>
    <w:rsid w:val="00D96D31"/>
    <w:rsid w:val="00DA096F"/>
    <w:rsid w:val="00DA462A"/>
    <w:rsid w:val="00DB2A40"/>
    <w:rsid w:val="00DB5475"/>
    <w:rsid w:val="00DC0F42"/>
    <w:rsid w:val="00DC4DA4"/>
    <w:rsid w:val="00DC67D2"/>
    <w:rsid w:val="00DD132E"/>
    <w:rsid w:val="00DD34BC"/>
    <w:rsid w:val="00DD6423"/>
    <w:rsid w:val="00DE1469"/>
    <w:rsid w:val="00DE2161"/>
    <w:rsid w:val="00DF03CD"/>
    <w:rsid w:val="00DF5285"/>
    <w:rsid w:val="00DF7926"/>
    <w:rsid w:val="00E01445"/>
    <w:rsid w:val="00E102C3"/>
    <w:rsid w:val="00E104D5"/>
    <w:rsid w:val="00E10E2F"/>
    <w:rsid w:val="00E15DE3"/>
    <w:rsid w:val="00E22916"/>
    <w:rsid w:val="00E4496B"/>
    <w:rsid w:val="00E47484"/>
    <w:rsid w:val="00E52897"/>
    <w:rsid w:val="00E54040"/>
    <w:rsid w:val="00E547C0"/>
    <w:rsid w:val="00E551E4"/>
    <w:rsid w:val="00E61597"/>
    <w:rsid w:val="00E64A41"/>
    <w:rsid w:val="00E96D00"/>
    <w:rsid w:val="00E978CD"/>
    <w:rsid w:val="00EA0278"/>
    <w:rsid w:val="00EA6E8B"/>
    <w:rsid w:val="00EB6B08"/>
    <w:rsid w:val="00EB785F"/>
    <w:rsid w:val="00EC537E"/>
    <w:rsid w:val="00EC63D6"/>
    <w:rsid w:val="00ED01EA"/>
    <w:rsid w:val="00ED1C1F"/>
    <w:rsid w:val="00ED24DF"/>
    <w:rsid w:val="00ED444E"/>
    <w:rsid w:val="00ED4E5F"/>
    <w:rsid w:val="00EE2001"/>
    <w:rsid w:val="00EE3D9B"/>
    <w:rsid w:val="00EE5A8A"/>
    <w:rsid w:val="00EF0D2A"/>
    <w:rsid w:val="00EF2BFD"/>
    <w:rsid w:val="00EF645B"/>
    <w:rsid w:val="00F129E3"/>
    <w:rsid w:val="00F33637"/>
    <w:rsid w:val="00F37F70"/>
    <w:rsid w:val="00F5325B"/>
    <w:rsid w:val="00F64D47"/>
    <w:rsid w:val="00F65027"/>
    <w:rsid w:val="00F72FA9"/>
    <w:rsid w:val="00F732E0"/>
    <w:rsid w:val="00F806DF"/>
    <w:rsid w:val="00F80747"/>
    <w:rsid w:val="00F84B01"/>
    <w:rsid w:val="00F851A4"/>
    <w:rsid w:val="00F91590"/>
    <w:rsid w:val="00F96168"/>
    <w:rsid w:val="00FA3A11"/>
    <w:rsid w:val="00FA43EF"/>
    <w:rsid w:val="00FA5BF7"/>
    <w:rsid w:val="00FA60F6"/>
    <w:rsid w:val="00FA6EC2"/>
    <w:rsid w:val="00FA75AB"/>
    <w:rsid w:val="00FB0239"/>
    <w:rsid w:val="00FB5E42"/>
    <w:rsid w:val="00FB6195"/>
    <w:rsid w:val="00FD1FB2"/>
    <w:rsid w:val="00FD2F36"/>
    <w:rsid w:val="00FE004C"/>
    <w:rsid w:val="00FE1A06"/>
    <w:rsid w:val="00FF2781"/>
    <w:rsid w:val="00FF370F"/>
    <w:rsid w:val="2E673E8A"/>
    <w:rsid w:val="4A6752A0"/>
    <w:rsid w:val="78E29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E2877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86E"/>
    <w:pPr>
      <w:tabs>
        <w:tab w:val="left" w:pos="3068"/>
      </w:tabs>
      <w:spacing w:after="0" w:line="480" w:lineRule="auto"/>
      <w:ind w:firstLine="720"/>
    </w:pPr>
    <w:rPr>
      <w:rFonts w:ascii="Calibri" w:hAnsi="Calibri" w:cs="Arial"/>
      <w:szCs w:val="21"/>
      <w:shd w:val="clear" w:color="auto" w:fill="FFFFFF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186E"/>
    <w:pPr>
      <w:tabs>
        <w:tab w:val="clear" w:pos="3068"/>
      </w:tabs>
      <w:ind w:firstLine="0"/>
      <w:jc w:val="center"/>
      <w:outlineLvl w:val="0"/>
    </w:pPr>
    <w:rPr>
      <w:rFonts w:asciiTheme="minorHAnsi" w:hAnsiTheme="minorHAnsi" w:cstheme="minorHAnsi"/>
      <w:b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186E"/>
    <w:pPr>
      <w:tabs>
        <w:tab w:val="clear" w:pos="3068"/>
      </w:tabs>
      <w:ind w:firstLine="0"/>
      <w:outlineLvl w:val="1"/>
    </w:pPr>
    <w:rPr>
      <w:rFonts w:asciiTheme="minorHAnsi" w:hAnsiTheme="minorHAnsi" w:cstheme="minorHAnsi"/>
      <w:b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186E"/>
    <w:pPr>
      <w:ind w:firstLine="0"/>
      <w:outlineLvl w:val="2"/>
    </w:pPr>
    <w:rPr>
      <w:rFonts w:asciiTheme="minorHAnsi" w:hAnsiTheme="minorHAnsi" w:cstheme="minorHAnsi"/>
      <w:b/>
      <w:i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C186E"/>
    <w:pPr>
      <w:tabs>
        <w:tab w:val="clear" w:pos="3068"/>
      </w:tabs>
      <w:outlineLvl w:val="3"/>
    </w:pPr>
    <w:rPr>
      <w:rFonts w:cstheme="minorHAnsi"/>
      <w:b/>
      <w:bCs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C186E"/>
    <w:pPr>
      <w:tabs>
        <w:tab w:val="clear" w:pos="3068"/>
      </w:tabs>
      <w:outlineLvl w:val="4"/>
    </w:pPr>
    <w:rPr>
      <w:rFonts w:cs="Calibri"/>
      <w:b/>
      <w:i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02C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02C3"/>
  </w:style>
  <w:style w:type="paragraph" w:styleId="Footer">
    <w:name w:val="footer"/>
    <w:basedOn w:val="Normal"/>
    <w:link w:val="FooterChar"/>
    <w:uiPriority w:val="99"/>
    <w:unhideWhenUsed/>
    <w:rsid w:val="00E102C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02C3"/>
  </w:style>
  <w:style w:type="character" w:customStyle="1" w:styleId="o00408">
    <w:name w:val="o00408"/>
    <w:basedOn w:val="DefaultParagraphFont"/>
    <w:rsid w:val="00E102C3"/>
  </w:style>
  <w:style w:type="character" w:customStyle="1" w:styleId="s01997">
    <w:name w:val="s01997"/>
    <w:basedOn w:val="DefaultParagraphFont"/>
    <w:rsid w:val="00E102C3"/>
  </w:style>
  <w:style w:type="character" w:customStyle="1" w:styleId="first-table-reference">
    <w:name w:val="first-table-reference"/>
    <w:basedOn w:val="DefaultParagraphFont"/>
    <w:rsid w:val="00E102C3"/>
  </w:style>
  <w:style w:type="character" w:styleId="Hyperlink">
    <w:name w:val="Hyperlink"/>
    <w:basedOn w:val="DefaultParagraphFont"/>
    <w:uiPriority w:val="99"/>
    <w:unhideWhenUsed/>
    <w:rsid w:val="00B40BB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40BBE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40BBE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40BBE"/>
    <w:rPr>
      <w:rFonts w:ascii="Arial" w:hAnsi="Arial" w:cs="Arial"/>
      <w:color w:val="333333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40BBE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955FD6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6274E0"/>
    <w:pPr>
      <w:tabs>
        <w:tab w:val="clear" w:pos="3068"/>
      </w:tabs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6274E0"/>
    <w:rPr>
      <w:rFonts w:ascii="Arial" w:hAnsi="Arial" w:cs="Arial"/>
      <w:color w:val="333333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FD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FD6"/>
    <w:rPr>
      <w:rFonts w:ascii="Arial" w:hAnsi="Arial" w:cs="Arial"/>
      <w:b/>
      <w:bCs/>
      <w:color w:val="333333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5F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5FD6"/>
    <w:rPr>
      <w:rFonts w:ascii="Segoe UI" w:hAnsi="Segoe UI" w:cs="Segoe UI"/>
      <w:color w:val="333333"/>
      <w:sz w:val="18"/>
      <w:szCs w:val="18"/>
    </w:rPr>
  </w:style>
  <w:style w:type="table" w:styleId="TableGrid">
    <w:name w:val="Table Grid"/>
    <w:basedOn w:val="TableNormal"/>
    <w:uiPriority w:val="39"/>
    <w:rsid w:val="00A25C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21772D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6274E0"/>
    <w:pPr>
      <w:spacing w:after="0" w:line="240" w:lineRule="auto"/>
    </w:pPr>
    <w:rPr>
      <w:rFonts w:ascii="Arial" w:hAnsi="Arial" w:cs="Arial"/>
      <w:color w:val="333333"/>
      <w:sz w:val="21"/>
      <w:szCs w:val="21"/>
      <w:shd w:val="clear" w:color="auto" w:fill="FFFFFF"/>
    </w:rPr>
  </w:style>
  <w:style w:type="character" w:customStyle="1" w:styleId="Heading2Char">
    <w:name w:val="Heading 2 Char"/>
    <w:basedOn w:val="DefaultParagraphFont"/>
    <w:link w:val="Heading2"/>
    <w:uiPriority w:val="9"/>
    <w:rsid w:val="00CC186E"/>
    <w:rPr>
      <w:rFonts w:cstheme="minorHAnsi"/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CC186E"/>
    <w:rPr>
      <w:rFonts w:cstheme="minorHAnsi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CC186E"/>
    <w:rPr>
      <w:rFonts w:cstheme="minorHAnsi"/>
      <w:b/>
      <w:i/>
    </w:rPr>
  </w:style>
  <w:style w:type="character" w:customStyle="1" w:styleId="Heading4Char">
    <w:name w:val="Heading 4 Char"/>
    <w:basedOn w:val="DefaultParagraphFont"/>
    <w:link w:val="Heading4"/>
    <w:uiPriority w:val="9"/>
    <w:rsid w:val="00CC186E"/>
    <w:rPr>
      <w:rFonts w:ascii="Calibri" w:hAnsi="Calibri" w:cstheme="minorHAnsi"/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CC186E"/>
    <w:rPr>
      <w:rFonts w:ascii="Calibri" w:hAnsi="Calibri" w:cs="Calibri"/>
      <w:b/>
      <w:i/>
      <w:color w:val="333333"/>
    </w:rPr>
  </w:style>
  <w:style w:type="paragraph" w:styleId="Title">
    <w:name w:val="Title"/>
    <w:basedOn w:val="Heading1"/>
    <w:next w:val="Normal"/>
    <w:link w:val="TitleChar"/>
    <w:uiPriority w:val="10"/>
    <w:qFormat/>
    <w:rsid w:val="00CC186E"/>
  </w:style>
  <w:style w:type="character" w:customStyle="1" w:styleId="TitleChar">
    <w:name w:val="Title Char"/>
    <w:basedOn w:val="DefaultParagraphFont"/>
    <w:link w:val="Title"/>
    <w:uiPriority w:val="10"/>
    <w:rsid w:val="00CC186E"/>
    <w:rPr>
      <w:rFonts w:cstheme="minorHAnsi"/>
      <w:b/>
    </w:rPr>
  </w:style>
  <w:style w:type="paragraph" w:styleId="Quote">
    <w:name w:val="Quote"/>
    <w:basedOn w:val="Normal"/>
    <w:next w:val="Normal"/>
    <w:link w:val="QuoteChar"/>
    <w:uiPriority w:val="29"/>
    <w:qFormat/>
    <w:rsid w:val="00236E04"/>
    <w:pPr>
      <w:ind w:left="720" w:firstLine="0"/>
    </w:pPr>
    <w:rPr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6E04"/>
    <w:rPr>
      <w:rFonts w:ascii="Calibri" w:hAnsi="Calibri" w:cs="Arial"/>
      <w:iCs/>
      <w:color w:val="404040" w:themeColor="text1" w:themeTint="BF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127086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sz w:val="28"/>
      <w:szCs w:val="28"/>
      <w:shd w:val="clear" w:color="auto" w:fill="auto"/>
    </w:rPr>
  </w:style>
  <w:style w:type="paragraph" w:styleId="TOC2">
    <w:name w:val="toc 2"/>
    <w:basedOn w:val="Normal"/>
    <w:next w:val="Normal"/>
    <w:autoRedefine/>
    <w:uiPriority w:val="39"/>
    <w:unhideWhenUsed/>
    <w:rsid w:val="00127086"/>
    <w:pPr>
      <w:tabs>
        <w:tab w:val="clear" w:pos="3068"/>
      </w:tabs>
      <w:spacing w:before="120"/>
      <w:ind w:left="220"/>
    </w:pPr>
    <w:rPr>
      <w:rFonts w:asciiTheme="minorHAnsi" w:hAnsiTheme="minorHAnsi" w:cstheme="minorHAnsi"/>
      <w:b/>
      <w:bCs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127086"/>
    <w:pPr>
      <w:tabs>
        <w:tab w:val="clear" w:pos="3068"/>
      </w:tabs>
      <w:spacing w:before="120"/>
    </w:pPr>
    <w:rPr>
      <w:rFonts w:asciiTheme="minorHAnsi" w:hAnsiTheme="minorHAnsi" w:cstheme="minorHAnsi"/>
      <w:b/>
      <w:bCs/>
      <w:i/>
      <w:iCs/>
      <w:sz w:val="24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127086"/>
    <w:pPr>
      <w:tabs>
        <w:tab w:val="clear" w:pos="3068"/>
      </w:tabs>
      <w:ind w:left="440"/>
    </w:pPr>
    <w:rPr>
      <w:rFonts w:asciiTheme="minorHAnsi" w:hAnsiTheme="minorHAnsi" w:cstheme="minorHAnsi"/>
      <w:sz w:val="20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27086"/>
    <w:pPr>
      <w:tabs>
        <w:tab w:val="clear" w:pos="3068"/>
      </w:tabs>
      <w:ind w:left="660"/>
    </w:pPr>
    <w:rPr>
      <w:rFonts w:asciiTheme="minorHAnsi" w:hAnsiTheme="minorHAnsi" w:cs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27086"/>
    <w:pPr>
      <w:tabs>
        <w:tab w:val="clear" w:pos="3068"/>
      </w:tabs>
      <w:ind w:left="880"/>
    </w:pPr>
    <w:rPr>
      <w:rFonts w:asciiTheme="minorHAnsi" w:hAnsiTheme="minorHAnsi" w:cs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27086"/>
    <w:pPr>
      <w:tabs>
        <w:tab w:val="clear" w:pos="3068"/>
      </w:tabs>
      <w:ind w:left="1100"/>
    </w:pPr>
    <w:rPr>
      <w:rFonts w:asciiTheme="minorHAnsi" w:hAnsiTheme="minorHAnsi" w:cs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27086"/>
    <w:pPr>
      <w:tabs>
        <w:tab w:val="clear" w:pos="3068"/>
      </w:tabs>
      <w:ind w:left="1320"/>
    </w:pPr>
    <w:rPr>
      <w:rFonts w:asciiTheme="minorHAnsi" w:hAnsiTheme="minorHAnsi" w:cs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27086"/>
    <w:pPr>
      <w:tabs>
        <w:tab w:val="clear" w:pos="3068"/>
      </w:tabs>
      <w:ind w:left="1540"/>
    </w:pPr>
    <w:rPr>
      <w:rFonts w:asciiTheme="minorHAnsi" w:hAnsiTheme="minorHAnsi" w:cs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27086"/>
    <w:pPr>
      <w:tabs>
        <w:tab w:val="clear" w:pos="3068"/>
      </w:tabs>
      <w:ind w:left="1760"/>
    </w:pPr>
    <w:rPr>
      <w:rFonts w:asciiTheme="minorHAnsi" w:hAnsiTheme="minorHAnsi" w:cstheme="minorHAnsi"/>
      <w:sz w:val="20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ED01EA"/>
    <w:pPr>
      <w:tabs>
        <w:tab w:val="clear" w:pos="3068"/>
      </w:tabs>
      <w:ind w:left="440" w:hanging="440"/>
    </w:pPr>
    <w:rPr>
      <w:rFonts w:asciiTheme="minorHAnsi" w:hAnsiTheme="minorHAnsi" w:cstheme="minorHAnsi"/>
      <w:b/>
      <w:bCs/>
      <w:sz w:val="20"/>
      <w:szCs w:val="24"/>
    </w:rPr>
  </w:style>
  <w:style w:type="paragraph" w:styleId="ListParagraph">
    <w:name w:val="List Paragraph"/>
    <w:basedOn w:val="Normal"/>
    <w:uiPriority w:val="34"/>
    <w:qFormat/>
    <w:rsid w:val="0002772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D68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FA60F6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FA43EF"/>
    <w:pPr>
      <w:tabs>
        <w:tab w:val="clear" w:pos="3068"/>
      </w:tabs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shd w:val="clear" w:color="auto" w:fill="auto"/>
      <w:lang w:val="en-E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7743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4513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724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3740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7403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35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5918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75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4188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206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6055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5245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10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8242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522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4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4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7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0806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38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21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577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7049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323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819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299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4983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0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55917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6636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0448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619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1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9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7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1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1225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8037">
          <w:marLeft w:val="-75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754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583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2810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7428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7706">
          <w:marLeft w:val="-75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5421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736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564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409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579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0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22713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165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0954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9081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065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359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702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758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2945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14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0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9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4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4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6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4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5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6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6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33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3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7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1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3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4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4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4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4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8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4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1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14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8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7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1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4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5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4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1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8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7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4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5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8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8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4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8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0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2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6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638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275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145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789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362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832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991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089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0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89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760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985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20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6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8812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7268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5894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6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56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1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1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8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8115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5656">
          <w:marLeft w:val="-75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0609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416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17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535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5376">
          <w:marLeft w:val="-75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602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412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3530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449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619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5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1239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333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283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3281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0915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650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5932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010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762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4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2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34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35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yasseentolba/Library/Group%20Containers/UBF8T346G9.Office/User%20Content.localized/Templates.localized/APA%20Academic%20Report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299806DF4DC5145959D809706F991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47FAFE-BC8C-104D-82B7-E375BA23DC70}"/>
      </w:docPartPr>
      <w:docPartBody>
        <w:p w:rsidR="004E288C" w:rsidRDefault="00000000">
          <w:pPr>
            <w:pStyle w:val="6299806DF4DC5145959D809706F9918C"/>
          </w:pPr>
          <w: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88C"/>
    <w:rsid w:val="004E288C"/>
    <w:rsid w:val="004E5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E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38C2AFFC8FC9D42B83E064934DDE249">
    <w:name w:val="338C2AFFC8FC9D42B83E064934DDE249"/>
  </w:style>
  <w:style w:type="paragraph" w:customStyle="1" w:styleId="78211F42D0D2E1469E00D3BF3834109B">
    <w:name w:val="78211F42D0D2E1469E00D3BF3834109B"/>
  </w:style>
  <w:style w:type="paragraph" w:customStyle="1" w:styleId="6299806DF4DC5145959D809706F9918C">
    <w:name w:val="6299806DF4DC5145959D809706F9918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B8477BD-4B01-2443-A55B-18C04362D29A}">
  <we:reference id="f78a3046-9e99-4300-aa2b-5814002b01a2" version="1.46.0.0" store="EXCatalog" storeType="EXCatalog"/>
  <we:alternateReferences>
    <we:reference id="WA104382081" version="1.46.0.0" store="en-US" storeType="OMEX"/>
  </we:alternateReferences>
  <we:properties>
    <we:property name="MENDELEY_CITATIONS" value="[]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Eva06</b:Tag>
    <b:SourceType>InternetSite</b:SourceType>
    <b:Guid>{00171010-73C4-B94D-9C8E-BD87303BD81E}</b:Guid>
    <b:Author>
      <b:Author>
        <b:NameList xmlns:msxsl="urn:schemas-microsoft-com:xslt" xmlns:b="http://schemas.openxmlformats.org/officeDocument/2006/bibliography">
          <b:Person>
            <b:Last>Evans</b:Last>
            <b:First>David</b:First>
            <b:Middle/>
          </b:Person>
        </b:NameList>
      </b:Author>
    </b:Author>
    <b:Title>x86 Assembly Guide</b:Title>
    <b:InternetSiteTitle>University of Virginia</b:InternetSiteTitle>
    <b:URL>http://www.cs.virginia.edu/~evans/cs216/guides/x86.html</b:URL>
    <b:ProductionCompany/>
    <b:Year>2006</b:Year>
    <b:Month/>
    <b:Day/>
    <b:YearAccessed>2023</b:YearAccessed>
    <b:MonthAccessed>5</b:MonthAccessed>
    <b:DayAccessed>1</b:DayAccessed>
    <b:ShortTitle/>
    <b:Version/>
    <b:StandardNumber/>
    <b:Comments/>
    <b:RefOrder>1</b:RefOrder>
  </b:Source>
</b:Sources>
</file>

<file path=customXml/itemProps1.xml><?xml version="1.0" encoding="utf-8"?>
<ds:datastoreItem xmlns:ds="http://schemas.openxmlformats.org/officeDocument/2006/customXml" ds:itemID="{29ADE315-4F9D-134C-9E82-5A23FB3FB0C2}">
  <ds:schemaRefs>
    <ds:schemaRef ds:uri="http://schemas.openxmlformats.org/officeDocument/2006/bibliography"/>
    <ds:schemaRef ds:uri="urn:schemas-microsoft-com:xslt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Academic Report Template.dotx</Template>
  <TotalTime>0</TotalTime>
  <Pages>9</Pages>
  <Words>983</Words>
  <Characters>5604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6574</CharactersWithSpaces>
  <SharedDoc>false</SharedDoc>
  <HLinks>
    <vt:vector size="276" baseType="variant">
      <vt:variant>
        <vt:i4>3211377</vt:i4>
      </vt:variant>
      <vt:variant>
        <vt:i4>318</vt:i4>
      </vt:variant>
      <vt:variant>
        <vt:i4>0</vt:i4>
      </vt:variant>
      <vt:variant>
        <vt:i4>5</vt:i4>
      </vt:variant>
      <vt:variant>
        <vt:lpwstr>https://www.microchip.com/content/dam/mchp/documents/DEV/ProductDocuments/UserGuides/IntegratedProgrammingEnvironmentUser%27sGuide50002227E.pdf</vt:lpwstr>
      </vt:variant>
      <vt:variant>
        <vt:lpwstr/>
      </vt:variant>
      <vt:variant>
        <vt:i4>8192050</vt:i4>
      </vt:variant>
      <vt:variant>
        <vt:i4>315</vt:i4>
      </vt:variant>
      <vt:variant>
        <vt:i4>0</vt:i4>
      </vt:variant>
      <vt:variant>
        <vt:i4>5</vt:i4>
      </vt:variant>
      <vt:variant>
        <vt:lpwstr>https://ww1.microchip.com/downloads/en/DeviceDoc/50002027D.pdf</vt:lpwstr>
      </vt:variant>
      <vt:variant>
        <vt:lpwstr/>
      </vt:variant>
      <vt:variant>
        <vt:i4>983119</vt:i4>
      </vt:variant>
      <vt:variant>
        <vt:i4>312</vt:i4>
      </vt:variant>
      <vt:variant>
        <vt:i4>0</vt:i4>
      </vt:variant>
      <vt:variant>
        <vt:i4>5</vt:i4>
      </vt:variant>
      <vt:variant>
        <vt:lpwstr>https://ww1.microchip.com/downloads/en/DeviceDoc/MPLAB XC8 PIC Assembler User%27s Guide 50002974A.pdf</vt:lpwstr>
      </vt:variant>
      <vt:variant>
        <vt:lpwstr/>
      </vt:variant>
      <vt:variant>
        <vt:i4>7995501</vt:i4>
      </vt:variant>
      <vt:variant>
        <vt:i4>309</vt:i4>
      </vt:variant>
      <vt:variant>
        <vt:i4>0</vt:i4>
      </vt:variant>
      <vt:variant>
        <vt:i4>5</vt:i4>
      </vt:variant>
      <vt:variant>
        <vt:lpwstr>https://ww1.microchip.com/downloads/en/DeviceDoc/31029a.pdf</vt:lpwstr>
      </vt:variant>
      <vt:variant>
        <vt:lpwstr/>
      </vt:variant>
      <vt:variant>
        <vt:i4>7602284</vt:i4>
      </vt:variant>
      <vt:variant>
        <vt:i4>306</vt:i4>
      </vt:variant>
      <vt:variant>
        <vt:i4>0</vt:i4>
      </vt:variant>
      <vt:variant>
        <vt:i4>5</vt:i4>
      </vt:variant>
      <vt:variant>
        <vt:lpwstr>https://ww1.microchip.com/downloads/en/devicedoc/39582b.pdf</vt:lpwstr>
      </vt:variant>
      <vt:variant>
        <vt:lpwstr/>
      </vt:variant>
      <vt:variant>
        <vt:i4>1769534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_Toc136209943</vt:lpwstr>
      </vt:variant>
      <vt:variant>
        <vt:i4>1769534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_Toc136209942</vt:lpwstr>
      </vt:variant>
      <vt:variant>
        <vt:i4>1769534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_Toc136209941</vt:lpwstr>
      </vt:variant>
      <vt:variant>
        <vt:i4>1769534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_Toc136209940</vt:lpwstr>
      </vt:variant>
      <vt:variant>
        <vt:i4>1835070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_Toc136209939</vt:lpwstr>
      </vt:variant>
      <vt:variant>
        <vt:i4>1835070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_Toc136209938</vt:lpwstr>
      </vt:variant>
      <vt:variant>
        <vt:i4>1835070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_Toc136209937</vt:lpwstr>
      </vt:variant>
      <vt:variant>
        <vt:i4>3932274</vt:i4>
      </vt:variant>
      <vt:variant>
        <vt:i4>203</vt:i4>
      </vt:variant>
      <vt:variant>
        <vt:i4>0</vt:i4>
      </vt:variant>
      <vt:variant>
        <vt:i4>5</vt:i4>
      </vt:variant>
      <vt:variant>
        <vt:lpwstr>https://livebueedu-my.sharepoint.com/personal/yasseen192624_bue_edu_eg/Documents/Microprocessor Systems project report - Yasseen Tolba - 192624.docx</vt:lpwstr>
      </vt:variant>
      <vt:variant>
        <vt:lpwstr>_Toc136209936</vt:lpwstr>
      </vt:variant>
      <vt:variant>
        <vt:i4>3932274</vt:i4>
      </vt:variant>
      <vt:variant>
        <vt:i4>197</vt:i4>
      </vt:variant>
      <vt:variant>
        <vt:i4>0</vt:i4>
      </vt:variant>
      <vt:variant>
        <vt:i4>5</vt:i4>
      </vt:variant>
      <vt:variant>
        <vt:lpwstr>https://livebueedu-my.sharepoint.com/personal/yasseen192624_bue_edu_eg/Documents/Microprocessor Systems project report - Yasseen Tolba - 192624.docx</vt:lpwstr>
      </vt:variant>
      <vt:variant>
        <vt:lpwstr>_Toc136209935</vt:lpwstr>
      </vt:variant>
      <vt:variant>
        <vt:i4>1835070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_Toc136209934</vt:lpwstr>
      </vt:variant>
      <vt:variant>
        <vt:i4>1835070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_Toc136209933</vt:lpwstr>
      </vt:variant>
      <vt:variant>
        <vt:i4>1835070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_Toc136209932</vt:lpwstr>
      </vt:variant>
      <vt:variant>
        <vt:i4>1835070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_Toc136209931</vt:lpwstr>
      </vt:variant>
      <vt:variant>
        <vt:i4>1835070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_Toc136209930</vt:lpwstr>
      </vt:variant>
      <vt:variant>
        <vt:i4>1900606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_Toc136209929</vt:lpwstr>
      </vt:variant>
      <vt:variant>
        <vt:i4>1900606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_Toc136209928</vt:lpwstr>
      </vt:variant>
      <vt:variant>
        <vt:i4>1900606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_Toc136209927</vt:lpwstr>
      </vt:variant>
      <vt:variant>
        <vt:i4>1900606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_Toc136209926</vt:lpwstr>
      </vt:variant>
      <vt:variant>
        <vt:i4>1245236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_Toc136210259</vt:lpwstr>
      </vt:variant>
      <vt:variant>
        <vt:i4>1245236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_Toc136210258</vt:lpwstr>
      </vt:variant>
      <vt:variant>
        <vt:i4>1245236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_Toc136210257</vt:lpwstr>
      </vt:variant>
      <vt:variant>
        <vt:i4>1245236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_Toc136210256</vt:lpwstr>
      </vt:variant>
      <vt:variant>
        <vt:i4>1245236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_Toc136210255</vt:lpwstr>
      </vt:variant>
      <vt:variant>
        <vt:i4>1245236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_Toc136210254</vt:lpwstr>
      </vt:variant>
      <vt:variant>
        <vt:i4>1245236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_Toc136210253</vt:lpwstr>
      </vt:variant>
      <vt:variant>
        <vt:i4>1245236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_Toc136210252</vt:lpwstr>
      </vt:variant>
      <vt:variant>
        <vt:i4>1245236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_Toc136210251</vt:lpwstr>
      </vt:variant>
      <vt:variant>
        <vt:i4>1245236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_Toc136210250</vt:lpwstr>
      </vt:variant>
      <vt:variant>
        <vt:i4>1179700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_Toc136210249</vt:lpwstr>
      </vt:variant>
      <vt:variant>
        <vt:i4>1179700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_Toc136210248</vt:lpwstr>
      </vt:variant>
      <vt:variant>
        <vt:i4>1179700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_Toc136210247</vt:lpwstr>
      </vt:variant>
      <vt:variant>
        <vt:i4>1179700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_Toc136210246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_Toc136210245</vt:lpwstr>
      </vt:variant>
      <vt:variant>
        <vt:i4>1179700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_Toc136210244</vt:lpwstr>
      </vt:variant>
      <vt:variant>
        <vt:i4>1179700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_Toc136210243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_Toc136210242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_Toc136210241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_Toc136210240</vt:lpwstr>
      </vt:variant>
      <vt:variant>
        <vt:i4>1376308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_Toc136210239</vt:lpwstr>
      </vt:variant>
      <vt:variant>
        <vt:i4>1376308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_Toc136210238</vt:lpwstr>
      </vt:variant>
      <vt:variant>
        <vt:i4>1376308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_Toc136210237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2023-06-23T18:30:00Z</dcterms:created>
  <dcterms:modified xsi:type="dcterms:W3CDTF">2023-06-23T18:30:00Z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I_WORD_DOCUMENT_FILENAME">
    <vt:lpwstr>Microprocessor Systems project report - Yasseen Tolba - 192624.docx</vt:lpwstr>
  </property>
  <property fmtid="{D5CDD505-2E9C-101B-9397-08002B2CF9AE}" pid="3" name="TII_WORD_DOCUMENT_ID">
    <vt:lpwstr>05b415af-74b0-4c74-a80b-194c903e968f</vt:lpwstr>
  </property>
  <property fmtid="{D5CDD505-2E9C-101B-9397-08002B2CF9AE}" pid="4" name="TII_WORD_DOCUMENT_HASH">
    <vt:lpwstr>6f3a45f7b513f0c2b1e8f368c83efed6f5a60dc4607e097ac86c8a935cc920d4</vt:lpwstr>
  </property>
</Properties>
</file>